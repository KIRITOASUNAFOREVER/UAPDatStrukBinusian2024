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AA213CB" w:rsidR="000D63FD" w:rsidRPr="000E0FA0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E0FA0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E0FA0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74054A8C" w:rsidR="00312E5C" w:rsidRDefault="000E0FA0" w:rsidP="000041CA">
            <w:pPr>
              <w:rPr>
                <w:rFonts w:ascii="Arial" w:hAnsi="Arial" w:cs="Arial"/>
                <w:b/>
                <w:sz w:val="20"/>
              </w:rPr>
            </w:pPr>
            <w:r w:rsidRPr="000E0FA0">
              <w:rPr>
                <w:rFonts w:ascii="Arial" w:hAnsi="Arial" w:cs="Arial"/>
                <w:b/>
                <w:sz w:val="20"/>
              </w:rPr>
              <w:t>COMP6048 -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04A4F6C8" w:rsidR="001C06F6" w:rsidRPr="000E0FA0" w:rsidRDefault="00C71C29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C71C29">
              <w:rPr>
                <w:rFonts w:ascii="Arial" w:hAnsi="Arial" w:cs="Arial"/>
                <w:b/>
                <w:sz w:val="18"/>
                <w:szCs w:val="18"/>
              </w:rPr>
              <w:t>B201 / B301 / BC07 / BD07 / BE07 / BF07 / BG01 / BH01 / BK01 / BL01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110BB9A0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6C75" w:rsidRPr="00436C75">
              <w:rPr>
                <w:rFonts w:ascii="Arial" w:hAnsi="Arial" w:cs="Arial"/>
                <w:b/>
                <w:sz w:val="18"/>
              </w:rPr>
              <w:t>17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68EA16C" w14:textId="77777777" w:rsidR="00C71C29" w:rsidRPr="00C71C29" w:rsidRDefault="00C71C29" w:rsidP="00C71C2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71C29">
              <w:rPr>
                <w:rFonts w:ascii="Arial" w:hAnsi="Arial" w:cs="Arial"/>
                <w:b/>
                <w:sz w:val="18"/>
                <w:lang w:val="id-ID"/>
              </w:rPr>
              <w:t>D4459 - Gredion Prajena, S. Kom., M.T.I.</w:t>
            </w:r>
          </w:p>
          <w:p w14:paraId="78D36A59" w14:textId="77777777" w:rsidR="00C71C29" w:rsidRPr="00C71C29" w:rsidRDefault="00C71C29" w:rsidP="00C71C2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71C29">
              <w:rPr>
                <w:rFonts w:ascii="Arial" w:hAnsi="Arial" w:cs="Arial"/>
                <w:b/>
                <w:sz w:val="18"/>
                <w:lang w:val="id-ID"/>
              </w:rPr>
              <w:t>D5318 - Jeklin Harefa, S.Kom., M.TI.</w:t>
            </w:r>
          </w:p>
          <w:p w14:paraId="61A3C86C" w14:textId="77777777" w:rsidR="00C71C29" w:rsidRPr="00C71C29" w:rsidRDefault="00C71C29" w:rsidP="00C71C2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71C29">
              <w:rPr>
                <w:rFonts w:ascii="Arial" w:hAnsi="Arial" w:cs="Arial"/>
                <w:b/>
                <w:sz w:val="18"/>
                <w:lang w:val="id-ID"/>
              </w:rPr>
              <w:t>D5550 - Fanny, S. Kom., M.TI</w:t>
            </w:r>
          </w:p>
          <w:p w14:paraId="634CCD3F" w14:textId="77777777" w:rsidR="00C71C29" w:rsidRPr="00C71C29" w:rsidRDefault="00C71C29" w:rsidP="00C71C29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71C29">
              <w:rPr>
                <w:rFonts w:ascii="Arial" w:hAnsi="Arial" w:cs="Arial"/>
                <w:b/>
                <w:sz w:val="18"/>
                <w:lang w:val="id-ID"/>
              </w:rPr>
              <w:t>D5790 - Muhammad Taufiq Zulfikar, S.Kom., S.Si., M.T.I.</w:t>
            </w:r>
          </w:p>
          <w:p w14:paraId="002C2BA6" w14:textId="146AC6F3" w:rsidR="001E7B94" w:rsidRPr="00DA7A95" w:rsidRDefault="00C71C29" w:rsidP="00C71C29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C71C29">
              <w:rPr>
                <w:rFonts w:ascii="Arial" w:hAnsi="Arial" w:cs="Arial"/>
                <w:b/>
                <w:sz w:val="18"/>
                <w:lang w:val="id-ID"/>
              </w:rPr>
              <w:t>D6434 - Lie Maximilianus Maria Kolbe, S.Kom, M.T.I.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7D370E0E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6C75">
              <w:rPr>
                <w:rFonts w:ascii="Arial" w:hAnsi="Arial" w:cs="Arial"/>
                <w:b/>
                <w:sz w:val="18"/>
              </w:rPr>
              <w:t>13:20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48585421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6C75" w:rsidRPr="00436C75">
              <w:rPr>
                <w:rFonts w:ascii="Arial" w:hAnsi="Arial" w:cs="Arial"/>
                <w:b/>
                <w:sz w:val="18"/>
              </w:rPr>
              <w:t>17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1F147E58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36C75">
              <w:rPr>
                <w:rFonts w:ascii="Arial" w:hAnsi="Arial" w:cs="Arial"/>
                <w:b/>
                <w:sz w:val="18"/>
              </w:rPr>
              <w:t>15:20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7F49DC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733FE2B4" w14:textId="776A8625" w:rsidR="002F281E" w:rsidRPr="002F281E" w:rsidRDefault="00B85C90" w:rsidP="002F281E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332E8A6C" w:rsidR="00BE0587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Dev-C++ 5.11 </w:t>
      </w:r>
    </w:p>
    <w:p w14:paraId="4BF5E2B6" w14:textId="441224B8" w:rsidR="00813100" w:rsidRDefault="007F49DC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703180EA" w:rsidR="002D6900" w:rsidRPr="002F281E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2F281E">
        <w:rPr>
          <w:lang w:eastAsia="x-none"/>
        </w:rPr>
        <w:t>[</w:t>
      </w:r>
      <w:r w:rsidR="00C1076F">
        <w:rPr>
          <w:lang w:eastAsia="x-none"/>
        </w:rPr>
        <w:t>NIM</w:t>
      </w:r>
      <w:r w:rsidRPr="002F281E">
        <w:rPr>
          <w:lang w:eastAsia="x-none"/>
        </w:rPr>
        <w:t>].</w:t>
      </w:r>
      <w:r>
        <w:rPr>
          <w:lang w:eastAsia="x-none"/>
        </w:rPr>
        <w:t>CPP</w:t>
      </w:r>
    </w:p>
    <w:p w14:paraId="6E40E83D" w14:textId="7116C935" w:rsidR="00813100" w:rsidRPr="002D6900" w:rsidRDefault="007F49DC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7F49DC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5A2C6578" w14:textId="60269C31" w:rsidR="00EB15A7" w:rsidRPr="00620462" w:rsidRDefault="00EB15A7" w:rsidP="00620462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Wak Audition</w:t>
      </w:r>
    </w:p>
    <w:p w14:paraId="743DA00F" w14:textId="77777777" w:rsidR="00EB15A7" w:rsidRPr="007F6295" w:rsidRDefault="00EB15A7" w:rsidP="00EB15A7">
      <w:pPr>
        <w:spacing w:line="360" w:lineRule="auto"/>
        <w:ind w:firstLine="360"/>
        <w:jc w:val="both"/>
      </w:pPr>
      <w:r>
        <w:rPr>
          <w:b/>
          <w:sz w:val="28"/>
          <w:szCs w:val="28"/>
        </w:rPr>
        <w:t>Wak Audition</w:t>
      </w:r>
      <w:r w:rsidRPr="007F6295">
        <w:t xml:space="preserve"> is an application used </w:t>
      </w:r>
      <w:r>
        <w:t xml:space="preserve">by </w:t>
      </w:r>
      <w:r w:rsidRPr="007F6295">
        <w:t xml:space="preserve">the </w:t>
      </w:r>
      <w:r>
        <w:t xml:space="preserve">admin of </w:t>
      </w:r>
      <w:r>
        <w:rPr>
          <w:b/>
        </w:rPr>
        <w:t>Wak Singing Audition</w:t>
      </w:r>
      <w:r>
        <w:t xml:space="preserve"> to manage the contestant data</w:t>
      </w:r>
      <w:r w:rsidRPr="007F6295">
        <w:t>. This application will be developed using</w:t>
      </w:r>
      <w:r w:rsidRPr="00E26806">
        <w:rPr>
          <w:b/>
        </w:rPr>
        <w:t xml:space="preserve"> </w:t>
      </w:r>
      <w:r>
        <w:rPr>
          <w:b/>
        </w:rPr>
        <w:t xml:space="preserve">AVL Tree </w:t>
      </w:r>
      <w:r w:rsidRPr="00AF6BD9">
        <w:rPr>
          <w:bCs/>
        </w:rPr>
        <w:t>da</w:t>
      </w:r>
      <w:r>
        <w:t>ta structure</w:t>
      </w:r>
      <w:r w:rsidRPr="007F6295">
        <w:t>. The descriptions of the program are:</w:t>
      </w:r>
    </w:p>
    <w:p w14:paraId="7B324CC4" w14:textId="77777777" w:rsidR="00EB15A7" w:rsidRPr="007F6295" w:rsidRDefault="00EB15A7" w:rsidP="00EB15A7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>The p</w:t>
      </w:r>
      <w:r w:rsidRPr="007F6295">
        <w:t xml:space="preserve">rogram consists of </w:t>
      </w:r>
      <w:r w:rsidRPr="007F6295">
        <w:rPr>
          <w:b/>
        </w:rPr>
        <w:t>3 menus</w:t>
      </w:r>
      <w:r w:rsidRPr="007F6295">
        <w:t>:</w:t>
      </w:r>
    </w:p>
    <w:p w14:paraId="53B7FC01" w14:textId="77777777" w:rsidR="00EB15A7" w:rsidRPr="007F6295" w:rsidRDefault="00EB15A7" w:rsidP="00EB15A7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1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View Contestant</w:t>
      </w:r>
    </w:p>
    <w:p w14:paraId="544B957E" w14:textId="77777777" w:rsidR="00EB15A7" w:rsidRPr="007F6295" w:rsidRDefault="00EB15A7" w:rsidP="00EB15A7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2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Register Contestant</w:t>
      </w:r>
    </w:p>
    <w:p w14:paraId="72B2E886" w14:textId="77777777" w:rsidR="00EB15A7" w:rsidRDefault="00EB15A7" w:rsidP="00EB15A7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3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Call Contestant</w:t>
      </w:r>
    </w:p>
    <w:p w14:paraId="548F5025" w14:textId="77777777" w:rsidR="00EB15A7" w:rsidRDefault="00EB15A7" w:rsidP="00EB15A7">
      <w:pPr>
        <w:keepNext/>
        <w:spacing w:line="360" w:lineRule="auto"/>
        <w:ind w:left="360"/>
        <w:rPr>
          <w:b/>
        </w:rPr>
      </w:pPr>
      <w:r>
        <w:rPr>
          <w:b/>
        </w:rPr>
        <w:t>4. Exit</w:t>
      </w:r>
    </w:p>
    <w:p w14:paraId="190271D6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6F5E580" wp14:editId="02725BA9">
            <wp:extent cx="6267600" cy="1200584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87" t="4026" r="-23512" b="5826"/>
                    <a:stretch/>
                  </pic:blipFill>
                  <pic:spPr bwMode="auto">
                    <a:xfrm>
                      <a:off x="0" y="0"/>
                      <a:ext cx="6267600" cy="120058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5E2C8" w14:textId="77777777" w:rsidR="00EB15A7" w:rsidRPr="00472AAA" w:rsidRDefault="00EB15A7" w:rsidP="00EB15A7">
      <w:pPr>
        <w:pStyle w:val="Caption"/>
        <w:jc w:val="center"/>
        <w:rPr>
          <w:b w:val="0"/>
        </w:rPr>
      </w:pPr>
      <w:r w:rsidRPr="00472AAA"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1</w:t>
      </w:r>
      <w:r w:rsidR="007F49DC">
        <w:rPr>
          <w:noProof/>
        </w:rPr>
        <w:fldChar w:fldCharType="end"/>
      </w:r>
      <w:r w:rsidRPr="00472AAA">
        <w:t>. Main Menu</w:t>
      </w:r>
    </w:p>
    <w:p w14:paraId="6169C36F" w14:textId="77777777" w:rsidR="00EB15A7" w:rsidRDefault="00EB15A7" w:rsidP="00EB15A7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View Contestant</w:t>
      </w:r>
      <w:r w:rsidRPr="007F6295">
        <w:rPr>
          <w:b/>
        </w:rPr>
        <w:t xml:space="preserve"> </w:t>
      </w:r>
      <w:r w:rsidRPr="00CB0A1B">
        <w:t>(</w:t>
      </w:r>
      <w:r w:rsidRPr="004C253B">
        <w:rPr>
          <w:b/>
        </w:rPr>
        <w:t>Menu 1</w:t>
      </w:r>
      <w:r w:rsidRPr="00CB0A1B">
        <w:t>)</w:t>
      </w:r>
      <w:r w:rsidRPr="007F6295">
        <w:t>:</w:t>
      </w:r>
    </w:p>
    <w:p w14:paraId="317B5CAE" w14:textId="77777777" w:rsidR="00EB15A7" w:rsidRDefault="00EB15A7" w:rsidP="00EB15A7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 w:rsidRPr="00B23D8B">
        <w:rPr>
          <w:b/>
        </w:rPr>
        <w:t>There is no contestant</w:t>
      </w:r>
      <w:r>
        <w:t>”</w:t>
      </w:r>
      <w:r w:rsidRPr="007F6295">
        <w:t xml:space="preserve"> </w:t>
      </w:r>
    </w:p>
    <w:p w14:paraId="649F5381" w14:textId="77777777" w:rsidR="00EB15A7" w:rsidRDefault="00EB15A7" w:rsidP="00EB15A7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>Otherwise, ask user to input show method. Validate that the method must be either equals to “</w:t>
      </w:r>
      <w:r w:rsidRPr="00103A4F">
        <w:rPr>
          <w:b/>
        </w:rPr>
        <w:t>Pre</w:t>
      </w:r>
      <w:r>
        <w:t>”, “</w:t>
      </w:r>
      <w:r w:rsidRPr="00B34315">
        <w:rPr>
          <w:b/>
        </w:rPr>
        <w:t>In</w:t>
      </w:r>
      <w:r>
        <w:t>”, or “</w:t>
      </w:r>
      <w:r w:rsidRPr="00B34315">
        <w:rPr>
          <w:b/>
        </w:rPr>
        <w:t>Post</w:t>
      </w:r>
      <w:r>
        <w:t>”</w:t>
      </w:r>
    </w:p>
    <w:p w14:paraId="4F5362F7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833150B" wp14:editId="5ABB3F1B">
            <wp:extent cx="6267600" cy="356070"/>
            <wp:effectExtent l="19050" t="19050" r="1905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" t="-26230" r="-104543" b="-26230"/>
                    <a:stretch/>
                  </pic:blipFill>
                  <pic:spPr bwMode="auto">
                    <a:xfrm>
                      <a:off x="0" y="0"/>
                      <a:ext cx="6267600" cy="35607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8752C" w14:textId="77777777" w:rsidR="00EB15A7" w:rsidRDefault="00EB15A7" w:rsidP="00EB15A7">
      <w:pPr>
        <w:pStyle w:val="Caption"/>
        <w:jc w:val="center"/>
      </w:pPr>
      <w:r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2</w:t>
      </w:r>
      <w:r w:rsidR="007F49DC">
        <w:rPr>
          <w:noProof/>
        </w:rPr>
        <w:fldChar w:fldCharType="end"/>
      </w:r>
      <w:r w:rsidRPr="008E49FB">
        <w:t>. Choose Show Method</w:t>
      </w:r>
      <w:r>
        <w:br w:type="page"/>
      </w:r>
    </w:p>
    <w:p w14:paraId="5883F1D9" w14:textId="3EA16CA8" w:rsidR="00EB15A7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lastRenderedPageBreak/>
        <w:t>If user chooses “</w:t>
      </w:r>
      <w:r w:rsidRPr="002C75F9">
        <w:rPr>
          <w:b/>
        </w:rPr>
        <w:t>Pre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 w:rsidRPr="003926DF">
        <w:rPr>
          <w:b/>
        </w:rPr>
        <w:t>Pre-Order</w:t>
      </w:r>
      <w:r>
        <w:t xml:space="preserve"> method</w:t>
      </w:r>
    </w:p>
    <w:p w14:paraId="58E1FC01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C70E62B" wp14:editId="723AE705">
            <wp:extent cx="6268720" cy="933450"/>
            <wp:effectExtent l="19050" t="19050" r="1778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16" t="-6056" r="-1216" b="72"/>
                    <a:stretch/>
                  </pic:blipFill>
                  <pic:spPr bwMode="auto">
                    <a:xfrm>
                      <a:off x="0" y="0"/>
                      <a:ext cx="6268720" cy="9334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D9AF6" w14:textId="77777777" w:rsidR="00EB15A7" w:rsidRDefault="00EB15A7" w:rsidP="00EB15A7">
      <w:pPr>
        <w:pStyle w:val="Caption"/>
        <w:jc w:val="center"/>
      </w:pPr>
      <w:r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3</w:t>
      </w:r>
      <w:r w:rsidR="007F49DC">
        <w:rPr>
          <w:noProof/>
        </w:rPr>
        <w:fldChar w:fldCharType="end"/>
      </w:r>
      <w:r w:rsidRPr="00EC78D4">
        <w:t>. View Contestant in Pre-Order</w:t>
      </w:r>
    </w:p>
    <w:p w14:paraId="037EBF17" w14:textId="330AC12B" w:rsidR="00EB15A7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chooses “</w:t>
      </w:r>
      <w:r w:rsidRPr="006A1AEF">
        <w:rPr>
          <w:b/>
        </w:rPr>
        <w:t>In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 w:rsidRPr="007A4259">
        <w:rPr>
          <w:b/>
        </w:rPr>
        <w:t>In-Order</w:t>
      </w:r>
      <w:r>
        <w:t xml:space="preserve"> method</w:t>
      </w:r>
    </w:p>
    <w:p w14:paraId="3075823D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8BD9E21" wp14:editId="7D6846CE">
            <wp:extent cx="6268720" cy="895350"/>
            <wp:effectExtent l="19050" t="19050" r="1778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4" t="-4559" r="-304" b="-2584"/>
                    <a:stretch/>
                  </pic:blipFill>
                  <pic:spPr bwMode="auto">
                    <a:xfrm>
                      <a:off x="0" y="0"/>
                      <a:ext cx="6268720" cy="8953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2306F" w14:textId="77777777" w:rsidR="00EB15A7" w:rsidRDefault="00EB15A7" w:rsidP="00EB15A7">
      <w:pPr>
        <w:pStyle w:val="Caption"/>
        <w:jc w:val="center"/>
      </w:pPr>
      <w:r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4</w:t>
      </w:r>
      <w:r w:rsidR="007F49DC">
        <w:rPr>
          <w:noProof/>
        </w:rPr>
        <w:fldChar w:fldCharType="end"/>
      </w:r>
      <w:r w:rsidRPr="00205E1E">
        <w:t>. View Contestant in In-Order</w:t>
      </w:r>
    </w:p>
    <w:p w14:paraId="7FD8D6BB" w14:textId="3D7F73E7" w:rsidR="00EB15A7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chooses “</w:t>
      </w:r>
      <w:r>
        <w:rPr>
          <w:b/>
        </w:rPr>
        <w:t>Post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>
        <w:rPr>
          <w:b/>
        </w:rPr>
        <w:t>Post</w:t>
      </w:r>
      <w:r w:rsidRPr="007A4259">
        <w:rPr>
          <w:b/>
        </w:rPr>
        <w:t>-Order</w:t>
      </w:r>
      <w:r>
        <w:t xml:space="preserve"> method</w:t>
      </w:r>
    </w:p>
    <w:p w14:paraId="3CB2BDEB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713F7A" wp14:editId="279D01DD">
            <wp:extent cx="6268720" cy="956310"/>
            <wp:effectExtent l="19050" t="19050" r="17780" b="15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01" t="-12559" r="8315" b="1"/>
                    <a:stretch/>
                  </pic:blipFill>
                  <pic:spPr bwMode="auto">
                    <a:xfrm>
                      <a:off x="0" y="0"/>
                      <a:ext cx="6268720" cy="9563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CAF1F" w14:textId="77777777" w:rsidR="00EB15A7" w:rsidRDefault="00EB15A7" w:rsidP="00EB15A7">
      <w:pPr>
        <w:pStyle w:val="Caption"/>
        <w:jc w:val="center"/>
      </w:pPr>
      <w:r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5</w:t>
      </w:r>
      <w:r w:rsidR="007F49DC">
        <w:rPr>
          <w:noProof/>
        </w:rPr>
        <w:fldChar w:fldCharType="end"/>
      </w:r>
      <w:r w:rsidRPr="00021B95">
        <w:t>. View Contestant in Post-Order</w:t>
      </w:r>
    </w:p>
    <w:p w14:paraId="3D470E6E" w14:textId="700B9D09" w:rsidR="00EB15A7" w:rsidRDefault="00EB15A7" w:rsidP="00EB15A7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 xml:space="preserve">If user chooses </w:t>
      </w:r>
      <w:r>
        <w:rPr>
          <w:b/>
        </w:rPr>
        <w:t xml:space="preserve">Insert </w:t>
      </w:r>
      <w:r w:rsidR="00B00D89">
        <w:rPr>
          <w:b/>
        </w:rPr>
        <w:t>Contestant</w:t>
      </w:r>
      <w:r>
        <w:rPr>
          <w:b/>
        </w:rPr>
        <w:t xml:space="preserve"> </w:t>
      </w:r>
      <w:r w:rsidRPr="00CB0A1B">
        <w:rPr>
          <w:bCs/>
        </w:rPr>
        <w:t>(</w:t>
      </w:r>
      <w:r>
        <w:rPr>
          <w:b/>
        </w:rPr>
        <w:t>Menu 2</w:t>
      </w:r>
      <w:r w:rsidRPr="00CB0A1B">
        <w:rPr>
          <w:bCs/>
        </w:rPr>
        <w:t>)</w:t>
      </w:r>
      <w:r>
        <w:t>:</w:t>
      </w:r>
    </w:p>
    <w:p w14:paraId="6A016774" w14:textId="77777777" w:rsidR="00EB15A7" w:rsidRDefault="00EB15A7" w:rsidP="00EB15A7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>Ask user to input the following data:</w:t>
      </w:r>
    </w:p>
    <w:p w14:paraId="52EAB0A5" w14:textId="77777777" w:rsidR="00EB15A7" w:rsidRPr="009F139F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Contestant Name</w:t>
      </w:r>
    </w:p>
    <w:p w14:paraId="10878C2D" w14:textId="77777777" w:rsidR="00EB15A7" w:rsidRPr="006F1BB7" w:rsidRDefault="00EB15A7" w:rsidP="00EB15A7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 xml:space="preserve">length </w:t>
      </w:r>
      <w:r>
        <w:t xml:space="preserve">must be </w:t>
      </w:r>
      <w:r>
        <w:rPr>
          <w:b/>
        </w:rPr>
        <w:t>between 6 and 20 characters</w:t>
      </w:r>
    </w:p>
    <w:p w14:paraId="3B1952D8" w14:textId="77777777" w:rsidR="00EB15A7" w:rsidRPr="006F1BB7" w:rsidRDefault="00EB15A7" w:rsidP="00EB15A7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 w:rsidRPr="006F1BB7">
        <w:t xml:space="preserve">Validate </w:t>
      </w:r>
      <w:r w:rsidRPr="006F1BB7">
        <w:rPr>
          <w:b/>
        </w:rPr>
        <w:t>Contestant</w:t>
      </w:r>
      <w:r w:rsidRPr="006F1BB7">
        <w:t xml:space="preserve"> </w:t>
      </w:r>
      <w:r w:rsidRPr="006F1BB7">
        <w:rPr>
          <w:b/>
        </w:rPr>
        <w:t>name</w:t>
      </w:r>
      <w:r w:rsidRPr="006F1BB7">
        <w:t xml:space="preserve"> must start with</w:t>
      </w:r>
      <w:r>
        <w:t xml:space="preserve"> an</w:t>
      </w:r>
      <w:r w:rsidRPr="006F1BB7">
        <w:t xml:space="preserve"> </w:t>
      </w:r>
      <w:r>
        <w:rPr>
          <w:b/>
        </w:rPr>
        <w:t>uppercase</w:t>
      </w:r>
      <w:r w:rsidRPr="006F1BB7">
        <w:rPr>
          <w:b/>
        </w:rPr>
        <w:t xml:space="preserve"> letter</w:t>
      </w:r>
    </w:p>
    <w:p w14:paraId="558C00A9" w14:textId="77777777" w:rsidR="00EB15A7" w:rsidRPr="006F1BB7" w:rsidRDefault="00EB15A7" w:rsidP="00EB15A7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  <w:rPr>
          <w:b/>
        </w:rPr>
      </w:pPr>
      <w:r w:rsidRPr="006F1BB7">
        <w:t xml:space="preserve">Validate </w:t>
      </w:r>
      <w:r w:rsidRPr="006F1BB7">
        <w:rPr>
          <w:b/>
        </w:rPr>
        <w:t>Contestant</w:t>
      </w:r>
      <w:r w:rsidRPr="006F1BB7">
        <w:t xml:space="preserve"> </w:t>
      </w:r>
      <w:r w:rsidRPr="006F1BB7">
        <w:rPr>
          <w:b/>
        </w:rPr>
        <w:t>name</w:t>
      </w:r>
      <w:r w:rsidRPr="006F1BB7">
        <w:t xml:space="preserve"> must be at least </w:t>
      </w:r>
      <w:r w:rsidRPr="006F1BB7">
        <w:rPr>
          <w:b/>
        </w:rPr>
        <w:t>two words</w:t>
      </w:r>
    </w:p>
    <w:p w14:paraId="77022537" w14:textId="77777777" w:rsidR="00EB15A7" w:rsidRPr="006F1BB7" w:rsidRDefault="00EB15A7" w:rsidP="00EB15A7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 w:rsidRPr="006F1BB7">
        <w:t xml:space="preserve">Validate </w:t>
      </w:r>
      <w:r w:rsidRPr="006F1BB7">
        <w:rPr>
          <w:b/>
        </w:rPr>
        <w:t>Contestant</w:t>
      </w:r>
      <w:r w:rsidRPr="006F1BB7">
        <w:t xml:space="preserve"> </w:t>
      </w:r>
      <w:r w:rsidRPr="006F1BB7">
        <w:rPr>
          <w:b/>
        </w:rPr>
        <w:t>name</w:t>
      </w:r>
      <w:r w:rsidRPr="006F1BB7">
        <w:t xml:space="preserve"> must be</w:t>
      </w:r>
      <w:r>
        <w:rPr>
          <w:b/>
        </w:rPr>
        <w:t xml:space="preserve"> alphabetical</w:t>
      </w:r>
    </w:p>
    <w:p w14:paraId="285A964F" w14:textId="77777777" w:rsidR="00EB15A7" w:rsidRPr="003846B9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Contestant Gender</w:t>
      </w:r>
    </w:p>
    <w:p w14:paraId="36451AC2" w14:textId="77777777" w:rsidR="00EB15A7" w:rsidRPr="00B4474A" w:rsidRDefault="00EB15A7" w:rsidP="00EB15A7">
      <w:pPr>
        <w:numPr>
          <w:ilvl w:val="3"/>
          <w:numId w:val="19"/>
        </w:numPr>
        <w:tabs>
          <w:tab w:val="clear" w:pos="2880"/>
        </w:tabs>
        <w:spacing w:line="360" w:lineRule="auto"/>
        <w:ind w:left="1560"/>
        <w:jc w:val="both"/>
      </w:pPr>
      <w:r>
        <w:t xml:space="preserve">Validate that the </w:t>
      </w:r>
      <w:r>
        <w:rPr>
          <w:b/>
        </w:rPr>
        <w:t>gender</w:t>
      </w:r>
      <w:r>
        <w:t xml:space="preserve"> must be </w:t>
      </w:r>
      <w:r>
        <w:rPr>
          <w:b/>
        </w:rPr>
        <w:t xml:space="preserve">between </w:t>
      </w:r>
      <w:r w:rsidRPr="009349EC">
        <w:rPr>
          <w:bCs/>
        </w:rPr>
        <w:t>“</w:t>
      </w:r>
      <w:r>
        <w:rPr>
          <w:b/>
        </w:rPr>
        <w:t>male</w:t>
      </w:r>
      <w:r w:rsidRPr="009349EC">
        <w:rPr>
          <w:bCs/>
        </w:rPr>
        <w:t>”</w:t>
      </w:r>
      <w:r>
        <w:rPr>
          <w:b/>
        </w:rPr>
        <w:t xml:space="preserve"> or </w:t>
      </w:r>
      <w:r w:rsidRPr="009349EC">
        <w:rPr>
          <w:bCs/>
        </w:rPr>
        <w:t>“</w:t>
      </w:r>
      <w:r>
        <w:rPr>
          <w:b/>
        </w:rPr>
        <w:t>female</w:t>
      </w:r>
      <w:r w:rsidRPr="009349EC">
        <w:rPr>
          <w:bCs/>
        </w:rPr>
        <w:t>”</w:t>
      </w:r>
      <w:r>
        <w:rPr>
          <w:b/>
        </w:rPr>
        <w:t xml:space="preserve"> </w:t>
      </w:r>
      <w:r w:rsidRPr="004E6A4C">
        <w:rPr>
          <w:bCs/>
        </w:rPr>
        <w:t>(</w:t>
      </w:r>
      <w:r>
        <w:rPr>
          <w:b/>
        </w:rPr>
        <w:t>case sensitive</w:t>
      </w:r>
      <w:r w:rsidRPr="004E6A4C">
        <w:rPr>
          <w:bCs/>
        </w:rPr>
        <w:t>)</w:t>
      </w:r>
    </w:p>
    <w:p w14:paraId="142057F3" w14:textId="77777777" w:rsidR="00EB15A7" w:rsidRPr="00446D94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Song</w:t>
      </w:r>
    </w:p>
    <w:p w14:paraId="37DAC617" w14:textId="77777777" w:rsidR="00EB15A7" w:rsidRPr="00446D94" w:rsidRDefault="00EB15A7" w:rsidP="00EB15A7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  <w:rPr>
          <w:b/>
        </w:rPr>
      </w:pPr>
      <w:r w:rsidRPr="00446D94">
        <w:rPr>
          <w:b/>
        </w:rPr>
        <w:t>Contestant Age</w:t>
      </w:r>
    </w:p>
    <w:p w14:paraId="5EEE3EC3" w14:textId="77777777" w:rsidR="00EB15A7" w:rsidRPr="008B33FA" w:rsidRDefault="00EB15A7" w:rsidP="00EB15A7">
      <w:pPr>
        <w:numPr>
          <w:ilvl w:val="3"/>
          <w:numId w:val="19"/>
        </w:numPr>
        <w:tabs>
          <w:tab w:val="clear" w:pos="2880"/>
        </w:tabs>
        <w:spacing w:line="360" w:lineRule="auto"/>
        <w:ind w:left="1560"/>
        <w:jc w:val="both"/>
      </w:pPr>
      <w:r>
        <w:lastRenderedPageBreak/>
        <w:t xml:space="preserve">Validate that the </w:t>
      </w:r>
      <w:r>
        <w:rPr>
          <w:b/>
        </w:rPr>
        <w:t xml:space="preserve">age </w:t>
      </w:r>
      <w:r>
        <w:t xml:space="preserve">must be </w:t>
      </w:r>
      <w:r>
        <w:rPr>
          <w:b/>
        </w:rPr>
        <w:t>between 6 and 59</w:t>
      </w:r>
    </w:p>
    <w:p w14:paraId="74EAB9F2" w14:textId="755FDDF6" w:rsidR="00EB15A7" w:rsidRPr="00592116" w:rsidRDefault="00EB15A7" w:rsidP="00EB15A7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 xml:space="preserve">After that, push all the data to </w:t>
      </w:r>
      <w:r>
        <w:rPr>
          <w:b/>
        </w:rPr>
        <w:t xml:space="preserve">AVL Tree </w:t>
      </w:r>
      <w:r>
        <w:t xml:space="preserve">with </w:t>
      </w:r>
      <w:r>
        <w:rPr>
          <w:b/>
        </w:rPr>
        <w:t>Contestant Name</w:t>
      </w:r>
      <w:r>
        <w:t xml:space="preserve"> as </w:t>
      </w:r>
      <w:r>
        <w:rPr>
          <w:b/>
        </w:rPr>
        <w:t>key</w:t>
      </w:r>
    </w:p>
    <w:p w14:paraId="6BEC6376" w14:textId="77777777" w:rsidR="00EB15A7" w:rsidRDefault="00EB15A7" w:rsidP="00EB15A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D5D4D42" wp14:editId="0F69ABE1">
            <wp:extent cx="6268720" cy="1817370"/>
            <wp:effectExtent l="19050" t="19050" r="177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16" t="-4479" r="-1216" b="-2351"/>
                    <a:stretch/>
                  </pic:blipFill>
                  <pic:spPr bwMode="auto">
                    <a:xfrm>
                      <a:off x="0" y="0"/>
                      <a:ext cx="6268720" cy="181737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08B18" w14:textId="77777777" w:rsidR="00EB15A7" w:rsidRDefault="00EB15A7" w:rsidP="00EB15A7">
      <w:pPr>
        <w:pStyle w:val="Caption"/>
        <w:jc w:val="center"/>
      </w:pPr>
      <w:r>
        <w:t xml:space="preserve">Figure </w:t>
      </w:r>
      <w:r w:rsidR="007F49DC">
        <w:fldChar w:fldCharType="begin"/>
      </w:r>
      <w:r w:rsidR="007F49DC">
        <w:instrText xml:space="preserve"> SEQ Figure \* ARABIC </w:instrText>
      </w:r>
      <w:r w:rsidR="007F49DC">
        <w:fldChar w:fldCharType="separate"/>
      </w:r>
      <w:r>
        <w:rPr>
          <w:noProof/>
        </w:rPr>
        <w:t>6</w:t>
      </w:r>
      <w:r w:rsidR="007F49DC">
        <w:rPr>
          <w:noProof/>
        </w:rPr>
        <w:fldChar w:fldCharType="end"/>
      </w:r>
      <w:r w:rsidRPr="00361F69">
        <w:t>. Register Contestant</w:t>
      </w:r>
    </w:p>
    <w:p w14:paraId="1DD500D8" w14:textId="77777777" w:rsidR="00EB15A7" w:rsidRDefault="00EB15A7" w:rsidP="00EB15A7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 xml:space="preserve">Call Contestant </w:t>
      </w:r>
      <w:r w:rsidRPr="00020D37">
        <w:rPr>
          <w:bCs/>
        </w:rPr>
        <w:t>(</w:t>
      </w:r>
      <w:r>
        <w:rPr>
          <w:b/>
        </w:rPr>
        <w:t>Menu 3</w:t>
      </w:r>
      <w:r w:rsidRPr="00020D37">
        <w:rPr>
          <w:bCs/>
        </w:rPr>
        <w:t>)</w:t>
      </w:r>
      <w:r>
        <w:t>:</w:t>
      </w:r>
    </w:p>
    <w:p w14:paraId="0F8E323E" w14:textId="77777777" w:rsidR="00EB15A7" w:rsidRDefault="00EB15A7" w:rsidP="00EB15A7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 w:rsidRPr="00482008">
        <w:rPr>
          <w:b/>
        </w:rPr>
        <w:t>There is no contestant</w:t>
      </w:r>
      <w:r w:rsidRPr="006034A4">
        <w:t xml:space="preserve">” </w:t>
      </w:r>
    </w:p>
    <w:p w14:paraId="5D2A2AD8" w14:textId="77777777" w:rsidR="00EB15A7" w:rsidRPr="003137B1" w:rsidRDefault="00EB15A7" w:rsidP="00EB15A7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Otherwise, the program will show all contestants using In-Order method and ask user to input </w:t>
      </w:r>
      <w:r>
        <w:rPr>
          <w:b/>
        </w:rPr>
        <w:t>contestant</w:t>
      </w:r>
      <w:r w:rsidRPr="00A63711">
        <w:rPr>
          <w:b/>
        </w:rPr>
        <w:t xml:space="preserve"> name</w:t>
      </w:r>
      <w:r>
        <w:rPr>
          <w:b/>
        </w:rPr>
        <w:t>.</w:t>
      </w:r>
    </w:p>
    <w:p w14:paraId="35BA94C2" w14:textId="77777777" w:rsidR="00EB15A7" w:rsidRDefault="00EB15A7" w:rsidP="00EB15A7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 xml:space="preserve">Validate contestant name must </w:t>
      </w:r>
      <w:r w:rsidRPr="00E535ED">
        <w:rPr>
          <w:b/>
        </w:rPr>
        <w:t>exist in the AVL Tree</w:t>
      </w:r>
    </w:p>
    <w:p w14:paraId="51E9ACB8" w14:textId="77777777" w:rsidR="00EB15A7" w:rsidRDefault="00EB15A7" w:rsidP="00EB15A7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>Then, ask user to input score for the contestant performance</w:t>
      </w:r>
    </w:p>
    <w:p w14:paraId="0C93EB4F" w14:textId="77777777" w:rsidR="00EB15A7" w:rsidRDefault="00EB15A7" w:rsidP="00EB15A7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 xml:space="preserve">After that, </w:t>
      </w:r>
      <w:r w:rsidRPr="00371D82">
        <w:rPr>
          <w:b/>
          <w:bCs/>
        </w:rPr>
        <w:t>insert contestant</w:t>
      </w:r>
      <w:r>
        <w:t xml:space="preserve"> </w:t>
      </w:r>
      <w:r w:rsidRPr="00371D82">
        <w:rPr>
          <w:b/>
          <w:bCs/>
        </w:rPr>
        <w:t>data</w:t>
      </w:r>
      <w:r>
        <w:t xml:space="preserve"> to record the top three contestants based on their score. If there is any contestant who has the same score, the newest one must be on top of the older one</w:t>
      </w:r>
    </w:p>
    <w:p w14:paraId="21B6EEB9" w14:textId="77777777" w:rsidR="00EB15A7" w:rsidRDefault="00EB15A7" w:rsidP="00EB15A7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 w:rsidRPr="00F1394C">
        <w:rPr>
          <w:b/>
        </w:rPr>
        <w:t>Delete</w:t>
      </w:r>
      <w:r>
        <w:t xml:space="preserve"> the contestant data </w:t>
      </w:r>
      <w:r w:rsidRPr="00FD302F">
        <w:rPr>
          <w:b/>
        </w:rPr>
        <w:t>from</w:t>
      </w:r>
      <w:r>
        <w:t xml:space="preserve"> the </w:t>
      </w:r>
      <w:r w:rsidRPr="00FD302F">
        <w:rPr>
          <w:b/>
        </w:rPr>
        <w:t>AVL</w:t>
      </w:r>
      <w:r>
        <w:rPr>
          <w:b/>
        </w:rPr>
        <w:t xml:space="preserve"> Tree</w:t>
      </w:r>
    </w:p>
    <w:p w14:paraId="08AFA711" w14:textId="77777777" w:rsidR="00235130" w:rsidRDefault="00EB15A7" w:rsidP="00EB15A7">
      <w:pPr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Exit</w:t>
      </w:r>
      <w:r w:rsidRPr="007F6295">
        <w:t xml:space="preserve"> (</w:t>
      </w:r>
      <w:r w:rsidRPr="007A5823">
        <w:rPr>
          <w:b/>
        </w:rPr>
        <w:t>Menu 4</w:t>
      </w:r>
      <w:r w:rsidRPr="007F6295">
        <w:t>)</w:t>
      </w:r>
      <w:r w:rsidR="00235130">
        <w:t>:</w:t>
      </w:r>
    </w:p>
    <w:p w14:paraId="01F0EB74" w14:textId="492D15C6" w:rsidR="00EB15A7" w:rsidRPr="007F6295" w:rsidRDefault="00235130" w:rsidP="00235130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>P</w:t>
      </w:r>
      <w:r w:rsidR="00EB15A7">
        <w:t xml:space="preserve">rint the data of the </w:t>
      </w:r>
      <w:r w:rsidR="00EB15A7" w:rsidRPr="00D50A50">
        <w:rPr>
          <w:b/>
          <w:bCs/>
        </w:rPr>
        <w:t>top three contestant</w:t>
      </w:r>
      <w:r w:rsidR="00EB15A7">
        <w:rPr>
          <w:b/>
          <w:bCs/>
        </w:rPr>
        <w:t>s</w:t>
      </w:r>
      <w:r w:rsidR="00EB15A7">
        <w:t xml:space="preserve"> with the highest</w:t>
      </w:r>
      <w:r w:rsidR="00EB15A7" w:rsidRPr="00272BAA">
        <w:rPr>
          <w:b/>
          <w:bCs/>
        </w:rPr>
        <w:t xml:space="preserve"> score</w:t>
      </w:r>
      <w:r w:rsidR="00EB15A7">
        <w:t xml:space="preserve">. </w:t>
      </w:r>
      <w:r w:rsidR="00EB15A7" w:rsidRPr="00356A6D">
        <w:rPr>
          <w:b/>
          <w:bCs/>
        </w:rPr>
        <w:t>Add prefix</w:t>
      </w:r>
      <w:r w:rsidR="00EB15A7">
        <w:t xml:space="preserve"> “</w:t>
      </w:r>
      <w:r w:rsidR="00EB15A7" w:rsidRPr="00356A6D">
        <w:rPr>
          <w:b/>
          <w:bCs/>
        </w:rPr>
        <w:t>Mr.</w:t>
      </w:r>
      <w:r w:rsidR="00EB15A7">
        <w:t>” and “</w:t>
      </w:r>
      <w:r w:rsidR="00EB15A7" w:rsidRPr="00356A6D">
        <w:rPr>
          <w:b/>
          <w:bCs/>
        </w:rPr>
        <w:t>Mrs.</w:t>
      </w:r>
      <w:r w:rsidR="00EB15A7">
        <w:t xml:space="preserve">” for </w:t>
      </w:r>
      <w:r w:rsidR="00EB15A7" w:rsidRPr="00356A6D">
        <w:rPr>
          <w:b/>
          <w:bCs/>
        </w:rPr>
        <w:t>contestant’s name</w:t>
      </w:r>
      <w:r w:rsidR="00EB15A7">
        <w:t xml:space="preserve"> to </w:t>
      </w:r>
      <w:r w:rsidR="00EB15A7" w:rsidRPr="00356A6D">
        <w:rPr>
          <w:b/>
          <w:bCs/>
        </w:rPr>
        <w:t>male</w:t>
      </w:r>
      <w:r w:rsidR="00EB15A7">
        <w:t xml:space="preserve"> and </w:t>
      </w:r>
      <w:r w:rsidR="00EB15A7" w:rsidRPr="00356A6D">
        <w:rPr>
          <w:b/>
          <w:bCs/>
        </w:rPr>
        <w:t>female gender</w:t>
      </w:r>
      <w:r w:rsidR="00EB15A7">
        <w:t xml:space="preserve"> respectively. Then,</w:t>
      </w:r>
      <w:r w:rsidR="00EB15A7" w:rsidRPr="007F6295">
        <w:t xml:space="preserve"> </w:t>
      </w:r>
      <w:r w:rsidR="00EB15A7" w:rsidRPr="007F6295">
        <w:rPr>
          <w:b/>
        </w:rPr>
        <w:t>delete</w:t>
      </w:r>
      <w:r w:rsidR="00EB15A7" w:rsidRPr="007F6295">
        <w:t xml:space="preserve"> </w:t>
      </w:r>
      <w:r w:rsidR="00EB15A7" w:rsidRPr="007F6295">
        <w:rPr>
          <w:b/>
        </w:rPr>
        <w:t>all</w:t>
      </w:r>
      <w:r w:rsidR="00EB15A7" w:rsidRPr="007F6295">
        <w:t xml:space="preserve"> </w:t>
      </w:r>
      <w:r w:rsidR="00EB15A7">
        <w:rPr>
          <w:b/>
        </w:rPr>
        <w:t>contestant data</w:t>
      </w:r>
      <w:r w:rsidR="00EB15A7" w:rsidRPr="007F6295">
        <w:t xml:space="preserve"> in the </w:t>
      </w:r>
      <w:r w:rsidR="00EB15A7" w:rsidRPr="00D5742E">
        <w:rPr>
          <w:b/>
        </w:rPr>
        <w:t xml:space="preserve">AVL </w:t>
      </w:r>
      <w:r w:rsidR="00EB15A7" w:rsidRPr="007F6295">
        <w:t>and close the program.</w:t>
      </w:r>
    </w:p>
    <w:p w14:paraId="1285761E" w14:textId="77777777" w:rsidR="00EB15A7" w:rsidRPr="007F6295" w:rsidRDefault="00EB15A7" w:rsidP="00EB15A7">
      <w:pPr>
        <w:spacing w:line="360" w:lineRule="auto"/>
        <w:jc w:val="both"/>
      </w:pPr>
    </w:p>
    <w:p w14:paraId="2511207D" w14:textId="77777777" w:rsidR="00EB15A7" w:rsidRPr="007F6295" w:rsidRDefault="00EB15A7" w:rsidP="00EB15A7">
      <w:pPr>
        <w:spacing w:line="360" w:lineRule="auto"/>
        <w:jc w:val="both"/>
      </w:pPr>
    </w:p>
    <w:p w14:paraId="1D181FBF" w14:textId="1A67348C" w:rsidR="00EB15A7" w:rsidRPr="007F6295" w:rsidRDefault="00EB15A7" w:rsidP="00EB15A7">
      <w:pPr>
        <w:spacing w:line="360" w:lineRule="auto"/>
        <w:ind w:left="360"/>
        <w:jc w:val="center"/>
      </w:pPr>
      <w:r w:rsidRPr="007F6295">
        <w:rPr>
          <w:b/>
        </w:rPr>
        <w:t>Please run the EXE file to see the sample program</w:t>
      </w:r>
    </w:p>
    <w:p w14:paraId="4186AF0A" w14:textId="77777777" w:rsidR="00EB15A7" w:rsidRDefault="00EB15A7" w:rsidP="00EB15A7"/>
    <w:p w14:paraId="63F1118D" w14:textId="09E72264" w:rsidR="00D01341" w:rsidRDefault="00D01341" w:rsidP="00D01341">
      <w:pPr>
        <w:spacing w:line="360" w:lineRule="auto"/>
        <w:jc w:val="both"/>
      </w:pP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15"/>
      <w:footerReference w:type="default" r:id="rId16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56A23" w14:textId="77777777" w:rsidR="007F49DC" w:rsidRDefault="007F49DC">
      <w:r>
        <w:separator/>
      </w:r>
    </w:p>
  </w:endnote>
  <w:endnote w:type="continuationSeparator" w:id="0">
    <w:p w14:paraId="6CC20E5C" w14:textId="77777777" w:rsidR="007F49DC" w:rsidRDefault="007F4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7F49DC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BDB5" w14:textId="77777777" w:rsidR="007F49DC" w:rsidRDefault="007F49DC">
      <w:r>
        <w:separator/>
      </w:r>
    </w:p>
  </w:footnote>
  <w:footnote w:type="continuationSeparator" w:id="0">
    <w:p w14:paraId="01923083" w14:textId="77777777" w:rsidR="007F49DC" w:rsidRDefault="007F4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776C8"/>
    <w:multiLevelType w:val="hybridMultilevel"/>
    <w:tmpl w:val="1520AB46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3"/>
  </w:num>
  <w:num w:numId="14">
    <w:abstractNumId w:val="8"/>
  </w:num>
  <w:num w:numId="15">
    <w:abstractNumId w:val="0"/>
  </w:num>
  <w:num w:numId="16">
    <w:abstractNumId w:val="13"/>
  </w:num>
  <w:num w:numId="17">
    <w:abstractNumId w:val="1"/>
  </w:num>
  <w:num w:numId="18">
    <w:abstractNumId w:val="16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E1tTQzNTE0sTRR0lEKTi0uzszPAykwrQUAjIxJ/iwAAAA="/>
  </w:docVars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0FA0"/>
    <w:rsid w:val="000E2B52"/>
    <w:rsid w:val="000E3FEE"/>
    <w:rsid w:val="000F260B"/>
    <w:rsid w:val="001042DF"/>
    <w:rsid w:val="00104795"/>
    <w:rsid w:val="00105A02"/>
    <w:rsid w:val="0012284D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23B49"/>
    <w:rsid w:val="00235130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81E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B1BA3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36C75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B5EC9"/>
    <w:rsid w:val="005C0979"/>
    <w:rsid w:val="005D1462"/>
    <w:rsid w:val="005E05E5"/>
    <w:rsid w:val="005E0C99"/>
    <w:rsid w:val="005E4259"/>
    <w:rsid w:val="005F02D9"/>
    <w:rsid w:val="005F17C9"/>
    <w:rsid w:val="00612864"/>
    <w:rsid w:val="0061571F"/>
    <w:rsid w:val="00620462"/>
    <w:rsid w:val="0062094A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4EC3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49DC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09D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A1F15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0D89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076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71C29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15A7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3A5F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297F"/>
    <w:rsid w:val="00FC458D"/>
    <w:rsid w:val="00FD0A00"/>
    <w:rsid w:val="00FD2541"/>
    <w:rsid w:val="00FD2C52"/>
    <w:rsid w:val="00FD4CD3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EB15A7"/>
    <w:pPr>
      <w:spacing w:after="200" w:line="360" w:lineRule="auto"/>
    </w:pPr>
    <w:rPr>
      <w:b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241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EDWARD</cp:lastModifiedBy>
  <cp:revision>203</cp:revision>
  <cp:lastPrinted>2012-09-10T04:38:00Z</cp:lastPrinted>
  <dcterms:created xsi:type="dcterms:W3CDTF">2012-09-10T04:38:00Z</dcterms:created>
  <dcterms:modified xsi:type="dcterms:W3CDTF">2021-06-17T07:17:00Z</dcterms:modified>
</cp:coreProperties>
</file>