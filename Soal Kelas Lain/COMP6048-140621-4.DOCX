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AA213CB" w:rsidR="000D63FD" w:rsidRPr="000E0FA0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E0FA0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E0FA0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74054A8C" w:rsidR="00312E5C" w:rsidRDefault="000E0FA0" w:rsidP="000041CA">
            <w:pPr>
              <w:rPr>
                <w:rFonts w:ascii="Arial" w:hAnsi="Arial" w:cs="Arial"/>
                <w:b/>
                <w:sz w:val="20"/>
              </w:rPr>
            </w:pPr>
            <w:r w:rsidRPr="000E0FA0">
              <w:rPr>
                <w:rFonts w:ascii="Arial" w:hAnsi="Arial" w:cs="Arial"/>
                <w:b/>
                <w:sz w:val="20"/>
              </w:rPr>
              <w:t>COMP6048 -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23A769DD" w:rsidR="001C06F6" w:rsidRPr="000E0FA0" w:rsidRDefault="00D31732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D31732">
              <w:rPr>
                <w:rFonts w:ascii="Arial" w:hAnsi="Arial" w:cs="Arial"/>
                <w:b/>
                <w:sz w:val="18"/>
                <w:szCs w:val="18"/>
              </w:rPr>
              <w:t>PE01 / SE01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6208AD58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31732" w:rsidRPr="00D31732">
              <w:rPr>
                <w:rFonts w:ascii="Arial" w:hAnsi="Arial" w:cs="Arial"/>
                <w:b/>
                <w:sz w:val="18"/>
              </w:rPr>
              <w:t>14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02C2BA6" w14:textId="2CC93B4F" w:rsidR="001E7B94" w:rsidRPr="00DA7A95" w:rsidRDefault="00D31732" w:rsidP="00FD0A00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D31732">
              <w:rPr>
                <w:rFonts w:ascii="Arial" w:hAnsi="Arial" w:cs="Arial"/>
                <w:b/>
                <w:sz w:val="18"/>
                <w:lang w:val="id-ID"/>
              </w:rPr>
              <w:t>D4730 - Rini Wongso, S.Kom., M.T.I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0289D052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31732">
              <w:rPr>
                <w:rFonts w:ascii="Arial" w:hAnsi="Arial" w:cs="Arial"/>
                <w:b/>
                <w:sz w:val="18"/>
              </w:rPr>
              <w:t>13.20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4BD05E44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31732" w:rsidRPr="00D31732">
              <w:rPr>
                <w:rFonts w:ascii="Arial" w:hAnsi="Arial" w:cs="Arial"/>
                <w:b/>
                <w:sz w:val="18"/>
              </w:rPr>
              <w:t>14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33B054AF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31732">
              <w:rPr>
                <w:rFonts w:ascii="Arial" w:hAnsi="Arial" w:cs="Arial"/>
                <w:b/>
                <w:sz w:val="18"/>
              </w:rPr>
              <w:t>15.20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674763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733FE2B4" w14:textId="776A8625" w:rsidR="002F281E" w:rsidRPr="002F281E" w:rsidRDefault="00B85C90" w:rsidP="002F281E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332E8A6C" w:rsidR="00BE0587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Dev-C++ 5.11 </w:t>
      </w:r>
    </w:p>
    <w:p w14:paraId="4BF5E2B6" w14:textId="441224B8" w:rsidR="00813100" w:rsidRDefault="00674763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204BCEEE" w:rsidR="002D6900" w:rsidRPr="002F281E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2F281E">
        <w:rPr>
          <w:lang w:eastAsia="x-none"/>
        </w:rPr>
        <w:t>[</w:t>
      </w:r>
      <w:r w:rsidR="001C2940">
        <w:rPr>
          <w:lang w:eastAsia="x-none"/>
        </w:rPr>
        <w:t>NIM</w:t>
      </w:r>
      <w:r w:rsidRPr="002F281E">
        <w:rPr>
          <w:lang w:eastAsia="x-none"/>
        </w:rPr>
        <w:t>].</w:t>
      </w:r>
      <w:r>
        <w:rPr>
          <w:lang w:eastAsia="x-none"/>
        </w:rPr>
        <w:t>CPP</w:t>
      </w:r>
    </w:p>
    <w:p w14:paraId="6E40E83D" w14:textId="7116C935" w:rsidR="00813100" w:rsidRPr="002D6900" w:rsidRDefault="00674763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674763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61A53C1D" w14:textId="77777777" w:rsidR="00200D01" w:rsidRPr="00340B99" w:rsidRDefault="00200D01" w:rsidP="00200D01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DeluXe Smartphone Shop</w:t>
      </w:r>
    </w:p>
    <w:p w14:paraId="1AFFFE14" w14:textId="77777777" w:rsidR="00200D01" w:rsidRPr="007F6295" w:rsidRDefault="00200D01" w:rsidP="00200D01">
      <w:pPr>
        <w:spacing w:line="360" w:lineRule="auto"/>
        <w:ind w:firstLine="360"/>
        <w:jc w:val="both"/>
      </w:pPr>
      <w:r>
        <w:rPr>
          <w:b/>
        </w:rPr>
        <w:t xml:space="preserve">DeluXe Smartphone Shop </w:t>
      </w:r>
      <w:r w:rsidRPr="007F6295">
        <w:t xml:space="preserve">is an application used </w:t>
      </w:r>
      <w:r>
        <w:t xml:space="preserve">by </w:t>
      </w:r>
      <w:r w:rsidRPr="007F6295">
        <w:t xml:space="preserve">the </w:t>
      </w:r>
      <w:r>
        <w:t>admin to manage the phone menu</w:t>
      </w:r>
      <w:r w:rsidRPr="007F6295">
        <w:t>. This application will be developed using</w:t>
      </w:r>
      <w:r w:rsidRPr="00E26806">
        <w:rPr>
          <w:b/>
        </w:rPr>
        <w:t xml:space="preserve"> </w:t>
      </w:r>
      <w:r>
        <w:rPr>
          <w:b/>
        </w:rPr>
        <w:t>AVL Tree</w:t>
      </w:r>
      <w:r w:rsidRPr="007F6295">
        <w:t>. The descriptions of the program are:</w:t>
      </w:r>
    </w:p>
    <w:p w14:paraId="69C2FB10" w14:textId="77777777" w:rsidR="00200D01" w:rsidRPr="007F6295" w:rsidRDefault="00200D01" w:rsidP="00200D01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 w:rsidRPr="007F6295">
        <w:t xml:space="preserve">Program consists of </w:t>
      </w:r>
      <w:r>
        <w:rPr>
          <w:b/>
        </w:rPr>
        <w:t>4</w:t>
      </w:r>
      <w:r w:rsidRPr="007F6295">
        <w:rPr>
          <w:b/>
        </w:rPr>
        <w:t xml:space="preserve"> menus</w:t>
      </w:r>
      <w:r w:rsidRPr="007F6295">
        <w:t>:</w:t>
      </w:r>
    </w:p>
    <w:p w14:paraId="78267EAF" w14:textId="77777777" w:rsidR="00200D01" w:rsidRPr="007F6295" w:rsidRDefault="00200D01" w:rsidP="00200D01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1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Insert New Phone</w:t>
      </w:r>
    </w:p>
    <w:p w14:paraId="77D6F2A9" w14:textId="77777777" w:rsidR="00200D01" w:rsidRPr="007F6295" w:rsidRDefault="00200D01" w:rsidP="00200D01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2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View All Phones</w:t>
      </w:r>
    </w:p>
    <w:p w14:paraId="0C283D9A" w14:textId="77777777" w:rsidR="00200D01" w:rsidRDefault="00200D01" w:rsidP="00200D01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3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Remove Phone</w:t>
      </w:r>
    </w:p>
    <w:p w14:paraId="7ECFE853" w14:textId="77777777" w:rsidR="00200D01" w:rsidRDefault="00200D01" w:rsidP="00200D01">
      <w:pPr>
        <w:keepNext/>
        <w:spacing w:line="360" w:lineRule="auto"/>
        <w:ind w:left="360"/>
        <w:rPr>
          <w:b/>
        </w:rPr>
      </w:pPr>
      <w:r>
        <w:rPr>
          <w:b/>
        </w:rPr>
        <w:t>4. Exit</w:t>
      </w:r>
    </w:p>
    <w:p w14:paraId="0910BEE1" w14:textId="77777777" w:rsidR="00200D01" w:rsidRDefault="00200D01" w:rsidP="00200D01">
      <w:pPr>
        <w:keepNext/>
        <w:spacing w:line="360" w:lineRule="auto"/>
        <w:jc w:val="center"/>
      </w:pPr>
      <w:r w:rsidRPr="00C60168">
        <w:rPr>
          <w:b/>
          <w:noProof/>
        </w:rPr>
        <w:drawing>
          <wp:inline distT="0" distB="0" distL="0" distR="0" wp14:anchorId="0AB0155D" wp14:editId="2030587E">
            <wp:extent cx="6268720" cy="1295400"/>
            <wp:effectExtent l="19050" t="19050" r="1778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107" t="-3313" r="-8217" b="6765"/>
                    <a:stretch/>
                  </pic:blipFill>
                  <pic:spPr bwMode="auto">
                    <a:xfrm>
                      <a:off x="0" y="0"/>
                      <a:ext cx="6268720" cy="1295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761A1" w14:textId="77777777" w:rsidR="00200D01" w:rsidRDefault="00200D01" w:rsidP="00200D01">
      <w:pPr>
        <w:pStyle w:val="Caption"/>
        <w:jc w:val="center"/>
        <w:rPr>
          <w:b w:val="0"/>
        </w:rPr>
      </w:pPr>
      <w:r w:rsidRPr="00472AAA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472AAA">
        <w:t>. Main Menu</w:t>
      </w:r>
    </w:p>
    <w:p w14:paraId="18E9378E" w14:textId="77777777" w:rsidR="00200D01" w:rsidRDefault="00200D01" w:rsidP="00200D01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 xml:space="preserve">If user chooses </w:t>
      </w:r>
      <w:r>
        <w:rPr>
          <w:b/>
        </w:rPr>
        <w:t xml:space="preserve">Insert New Phone </w:t>
      </w:r>
      <w:r w:rsidRPr="005A5F74">
        <w:rPr>
          <w:bCs/>
        </w:rPr>
        <w:t>(</w:t>
      </w:r>
      <w:r>
        <w:rPr>
          <w:b/>
        </w:rPr>
        <w:t>Menu 1</w:t>
      </w:r>
      <w:r w:rsidRPr="005A5F74">
        <w:rPr>
          <w:bCs/>
        </w:rPr>
        <w:t>)</w:t>
      </w:r>
      <w:r>
        <w:t>:</w:t>
      </w:r>
    </w:p>
    <w:p w14:paraId="460502CD" w14:textId="77777777" w:rsidR="00200D01" w:rsidRDefault="00200D01" w:rsidP="00200D01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>Ask user to input the following data:</w:t>
      </w:r>
    </w:p>
    <w:p w14:paraId="49493F80" w14:textId="77777777" w:rsidR="00200D01" w:rsidRPr="009F139F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Phone Name</w:t>
      </w:r>
    </w:p>
    <w:p w14:paraId="1A15E0DA" w14:textId="7ADE59A4" w:rsidR="00200D01" w:rsidRPr="00357121" w:rsidRDefault="00200D01" w:rsidP="00200D01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 xml:space="preserve">length </w:t>
      </w:r>
      <w:r>
        <w:t xml:space="preserve">must be </w:t>
      </w:r>
      <w:r>
        <w:rPr>
          <w:b/>
        </w:rPr>
        <w:t>between 7 and 25 characters</w:t>
      </w:r>
    </w:p>
    <w:p w14:paraId="545FCC62" w14:textId="3F21EF87" w:rsidR="00200D01" w:rsidRPr="00357121" w:rsidRDefault="00200D01" w:rsidP="00200D01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>
        <w:rPr>
          <w:bCs/>
        </w:rPr>
        <w:t xml:space="preserve">Validate that the </w:t>
      </w:r>
      <w:r w:rsidRPr="00357121">
        <w:rPr>
          <w:b/>
        </w:rPr>
        <w:t>name</w:t>
      </w:r>
      <w:r>
        <w:rPr>
          <w:bCs/>
        </w:rPr>
        <w:t xml:space="preserve"> must be </w:t>
      </w:r>
      <w:r w:rsidRPr="00357121">
        <w:rPr>
          <w:b/>
        </w:rPr>
        <w:t>unique</w:t>
      </w:r>
    </w:p>
    <w:p w14:paraId="7A30A67D" w14:textId="13EEDDB2" w:rsidR="00200D01" w:rsidRPr="00920402" w:rsidRDefault="00200D01" w:rsidP="00200D01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>
        <w:rPr>
          <w:bCs/>
        </w:rPr>
        <w:t xml:space="preserve">Validate that the </w:t>
      </w:r>
      <w:r w:rsidRPr="00357121">
        <w:rPr>
          <w:b/>
        </w:rPr>
        <w:t>name</w:t>
      </w:r>
      <w:r>
        <w:rPr>
          <w:bCs/>
        </w:rPr>
        <w:t xml:space="preserve"> must </w:t>
      </w:r>
      <w:r w:rsidRPr="00357121">
        <w:rPr>
          <w:b/>
        </w:rPr>
        <w:t>contain</w:t>
      </w:r>
      <w:r>
        <w:rPr>
          <w:bCs/>
        </w:rPr>
        <w:t xml:space="preserve"> </w:t>
      </w:r>
      <w:r w:rsidRPr="00357121">
        <w:rPr>
          <w:b/>
        </w:rPr>
        <w:t>2</w:t>
      </w:r>
      <w:r>
        <w:rPr>
          <w:bCs/>
        </w:rPr>
        <w:t xml:space="preserve"> or </w:t>
      </w:r>
      <w:r w:rsidRPr="00357121">
        <w:rPr>
          <w:b/>
        </w:rPr>
        <w:t>more</w:t>
      </w:r>
      <w:r>
        <w:rPr>
          <w:bCs/>
        </w:rPr>
        <w:t xml:space="preserve"> words</w:t>
      </w:r>
    </w:p>
    <w:p w14:paraId="376FEFEA" w14:textId="77777777" w:rsidR="00200D01" w:rsidRPr="003846B9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Phone Description</w:t>
      </w:r>
    </w:p>
    <w:p w14:paraId="5C53AA10" w14:textId="4DBBAC5C" w:rsidR="00200D01" w:rsidRPr="00B4474A" w:rsidRDefault="00200D01" w:rsidP="00200D01">
      <w:pPr>
        <w:numPr>
          <w:ilvl w:val="3"/>
          <w:numId w:val="19"/>
        </w:numPr>
        <w:tabs>
          <w:tab w:val="clear" w:pos="2880"/>
        </w:tabs>
        <w:spacing w:line="360" w:lineRule="auto"/>
        <w:ind w:left="1560"/>
        <w:jc w:val="both"/>
      </w:pPr>
      <w:r>
        <w:t xml:space="preserve">Validate that the </w:t>
      </w:r>
      <w:r w:rsidRPr="00495323">
        <w:rPr>
          <w:b/>
          <w:bCs/>
        </w:rPr>
        <w:t>first</w:t>
      </w:r>
      <w:r>
        <w:t xml:space="preserve"> letter of the description must be </w:t>
      </w:r>
      <w:r w:rsidRPr="00495323">
        <w:rPr>
          <w:b/>
          <w:bCs/>
        </w:rPr>
        <w:t>capitalized</w:t>
      </w:r>
    </w:p>
    <w:p w14:paraId="10B021A6" w14:textId="77777777" w:rsidR="00200D01" w:rsidRPr="00426B28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Phone Type</w:t>
      </w:r>
    </w:p>
    <w:p w14:paraId="50079E1E" w14:textId="33D03631" w:rsidR="00200D01" w:rsidRPr="00357121" w:rsidRDefault="00200D01" w:rsidP="00200D01">
      <w:pPr>
        <w:numPr>
          <w:ilvl w:val="3"/>
          <w:numId w:val="19"/>
        </w:numPr>
        <w:tabs>
          <w:tab w:val="clear" w:pos="2880"/>
        </w:tabs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>type</w:t>
      </w:r>
      <w:r>
        <w:rPr>
          <w:bCs/>
        </w:rPr>
        <w:t xml:space="preserve"> must be between “</w:t>
      </w:r>
      <w:r w:rsidRPr="00495323">
        <w:rPr>
          <w:b/>
        </w:rPr>
        <w:t>Premium</w:t>
      </w:r>
      <w:r>
        <w:rPr>
          <w:bCs/>
        </w:rPr>
        <w:t>”, “</w:t>
      </w:r>
      <w:r w:rsidRPr="00495323">
        <w:rPr>
          <w:b/>
        </w:rPr>
        <w:t>Rare</w:t>
      </w:r>
      <w:r>
        <w:rPr>
          <w:bCs/>
        </w:rPr>
        <w:t>”, and “</w:t>
      </w:r>
      <w:r w:rsidRPr="00495323">
        <w:rPr>
          <w:b/>
        </w:rPr>
        <w:t>Common</w:t>
      </w:r>
      <w:r>
        <w:rPr>
          <w:bCs/>
        </w:rPr>
        <w:t>”</w:t>
      </w:r>
    </w:p>
    <w:p w14:paraId="4F49C34F" w14:textId="77777777" w:rsidR="00200D01" w:rsidRPr="00426B28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Phone Type</w:t>
      </w:r>
    </w:p>
    <w:p w14:paraId="5BD68271" w14:textId="55BBB770" w:rsidR="00200D01" w:rsidRPr="00357121" w:rsidRDefault="00200D01" w:rsidP="00200D01">
      <w:pPr>
        <w:numPr>
          <w:ilvl w:val="3"/>
          <w:numId w:val="19"/>
        </w:numPr>
        <w:tabs>
          <w:tab w:val="clear" w:pos="2880"/>
        </w:tabs>
        <w:spacing w:line="360" w:lineRule="auto"/>
        <w:ind w:left="1559" w:hanging="357"/>
        <w:jc w:val="both"/>
        <w:rPr>
          <w:b/>
          <w:bCs/>
        </w:rPr>
      </w:pPr>
      <w:r>
        <w:t xml:space="preserve">Validate that the </w:t>
      </w:r>
      <w:r w:rsidRPr="00BE2581">
        <w:rPr>
          <w:b/>
          <w:bCs/>
        </w:rPr>
        <w:t>price</w:t>
      </w:r>
      <w:r>
        <w:t xml:space="preserve"> must be </w:t>
      </w:r>
      <w:r w:rsidRPr="00BE2581">
        <w:rPr>
          <w:b/>
          <w:bCs/>
        </w:rPr>
        <w:t>between</w:t>
      </w:r>
      <w:r>
        <w:t xml:space="preserve"> </w:t>
      </w:r>
      <w:r w:rsidRPr="00BE2581">
        <w:rPr>
          <w:b/>
          <w:bCs/>
        </w:rPr>
        <w:t>1000000</w:t>
      </w:r>
      <w:r>
        <w:t xml:space="preserve"> </w:t>
      </w:r>
      <w:r w:rsidRPr="00BE2581">
        <w:rPr>
          <w:b/>
          <w:bCs/>
        </w:rPr>
        <w:t>and</w:t>
      </w:r>
      <w:r>
        <w:t xml:space="preserve"> </w:t>
      </w:r>
      <w:r w:rsidRPr="00BE2581">
        <w:rPr>
          <w:b/>
          <w:bCs/>
        </w:rPr>
        <w:t>10000000</w:t>
      </w:r>
    </w:p>
    <w:p w14:paraId="4F571399" w14:textId="1D792206" w:rsidR="00200D01" w:rsidRPr="00592116" w:rsidRDefault="00200D01" w:rsidP="00200D01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 xml:space="preserve">After that, push all the data to </w:t>
      </w:r>
      <w:r>
        <w:rPr>
          <w:b/>
        </w:rPr>
        <w:t xml:space="preserve">AVL Tree </w:t>
      </w:r>
      <w:r>
        <w:t xml:space="preserve">with </w:t>
      </w:r>
      <w:r>
        <w:rPr>
          <w:b/>
        </w:rPr>
        <w:t>Phone Name</w:t>
      </w:r>
      <w:r>
        <w:t xml:space="preserve"> as </w:t>
      </w:r>
      <w:r>
        <w:rPr>
          <w:b/>
        </w:rPr>
        <w:t>key</w:t>
      </w:r>
    </w:p>
    <w:p w14:paraId="5A97B9A9" w14:textId="77777777" w:rsidR="00200D01" w:rsidRDefault="00200D01" w:rsidP="00200D01">
      <w:pPr>
        <w:keepNext/>
        <w:spacing w:line="360" w:lineRule="auto"/>
        <w:jc w:val="center"/>
      </w:pPr>
      <w:r w:rsidRPr="00734467">
        <w:rPr>
          <w:noProof/>
        </w:rPr>
        <w:lastRenderedPageBreak/>
        <w:drawing>
          <wp:inline distT="0" distB="0" distL="0" distR="0" wp14:anchorId="79BFAD17" wp14:editId="49604AF5">
            <wp:extent cx="6268720" cy="1479550"/>
            <wp:effectExtent l="19050" t="19050" r="17780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278" t="-2140" r="-3854" b="2402"/>
                    <a:stretch/>
                  </pic:blipFill>
                  <pic:spPr bwMode="auto">
                    <a:xfrm>
                      <a:off x="0" y="0"/>
                      <a:ext cx="6268720" cy="1479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A6383" w14:textId="77777777" w:rsidR="00200D01" w:rsidRPr="00414609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0334F">
        <w:t>Insert Phone</w:t>
      </w:r>
    </w:p>
    <w:p w14:paraId="4E884745" w14:textId="77777777" w:rsidR="00200D01" w:rsidRDefault="00200D01" w:rsidP="00200D01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View Phone</w:t>
      </w:r>
      <w:r w:rsidRPr="007F6295">
        <w:rPr>
          <w:b/>
        </w:rPr>
        <w:t xml:space="preserve"> </w:t>
      </w:r>
      <w:r w:rsidRPr="007F6295">
        <w:t>(</w:t>
      </w:r>
      <w:r w:rsidRPr="004C253B">
        <w:rPr>
          <w:b/>
        </w:rPr>
        <w:t xml:space="preserve">Menu </w:t>
      </w:r>
      <w:r>
        <w:rPr>
          <w:b/>
        </w:rPr>
        <w:t>2</w:t>
      </w:r>
      <w:r w:rsidRPr="007F6295">
        <w:t>):</w:t>
      </w:r>
    </w:p>
    <w:p w14:paraId="5D23021F" w14:textId="77777777" w:rsidR="00200D01" w:rsidRDefault="00200D01" w:rsidP="00200D01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 w:rsidRPr="008A3693">
        <w:rPr>
          <w:b/>
        </w:rPr>
        <w:t>No phone available! please come back later...</w:t>
      </w:r>
      <w:r>
        <w:t>”</w:t>
      </w:r>
      <w:r w:rsidRPr="007F6295">
        <w:t xml:space="preserve"> </w:t>
      </w:r>
    </w:p>
    <w:p w14:paraId="23155A39" w14:textId="4B1B0DF4" w:rsidR="00200D01" w:rsidRDefault="00200D01" w:rsidP="00200D01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Otherwise, ask user to input </w:t>
      </w:r>
      <w:r>
        <w:rPr>
          <w:b/>
          <w:bCs/>
        </w:rPr>
        <w:t>view</w:t>
      </w:r>
      <w:r>
        <w:t xml:space="preserve"> method. Validate that the </w:t>
      </w:r>
      <w:r w:rsidRPr="008A3693">
        <w:rPr>
          <w:b/>
          <w:bCs/>
        </w:rPr>
        <w:t>inputted method</w:t>
      </w:r>
      <w:r>
        <w:t xml:space="preserve"> must be </w:t>
      </w:r>
      <w:r w:rsidRPr="008A3693">
        <w:rPr>
          <w:b/>
          <w:bCs/>
        </w:rPr>
        <w:t>between 1</w:t>
      </w:r>
      <w:r>
        <w:rPr>
          <w:b/>
          <w:bCs/>
        </w:rPr>
        <w:t xml:space="preserve"> and</w:t>
      </w:r>
      <w:r w:rsidRPr="008A3693">
        <w:rPr>
          <w:b/>
          <w:bCs/>
        </w:rPr>
        <w:t xml:space="preserve"> 3</w:t>
      </w:r>
    </w:p>
    <w:p w14:paraId="0532F2F6" w14:textId="77777777" w:rsidR="00200D01" w:rsidRDefault="00200D01" w:rsidP="00200D01">
      <w:pPr>
        <w:keepNext/>
        <w:spacing w:line="360" w:lineRule="auto"/>
        <w:jc w:val="center"/>
      </w:pPr>
      <w:r w:rsidRPr="007909E0">
        <w:rPr>
          <w:noProof/>
        </w:rPr>
        <w:drawing>
          <wp:inline distT="0" distB="0" distL="0" distR="0" wp14:anchorId="0E287FBC" wp14:editId="42B903E6">
            <wp:extent cx="6266180" cy="1003300"/>
            <wp:effectExtent l="19050" t="19050" r="2032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145" t="-3999" r="-24395" b="13713"/>
                    <a:stretch/>
                  </pic:blipFill>
                  <pic:spPr bwMode="auto">
                    <a:xfrm>
                      <a:off x="0" y="0"/>
                      <a:ext cx="6267600" cy="10035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F67F7" w14:textId="77777777" w:rsidR="00200D01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 w:rsidRPr="001B293A">
        <w:t xml:space="preserve">Choose </w:t>
      </w:r>
      <w:r>
        <w:t>View</w:t>
      </w:r>
      <w:r w:rsidRPr="001B293A">
        <w:t xml:space="preserve"> Method</w:t>
      </w:r>
    </w:p>
    <w:p w14:paraId="146422BC" w14:textId="132B57F6" w:rsidR="00200D01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 “</w:t>
      </w:r>
      <w:r w:rsidRPr="002C75F9">
        <w:rPr>
          <w:b/>
        </w:rPr>
        <w:t>Pre</w:t>
      </w:r>
      <w:r>
        <w:rPr>
          <w:b/>
        </w:rPr>
        <w:t xml:space="preserve"> Order</w:t>
      </w:r>
      <w:r>
        <w:t xml:space="preserve">” </w:t>
      </w:r>
      <w:r w:rsidRPr="005A5F74">
        <w:t>(</w:t>
      </w:r>
      <w:r w:rsidR="005A5F74">
        <w:rPr>
          <w:b/>
          <w:bCs/>
        </w:rPr>
        <w:t xml:space="preserve">Sub </w:t>
      </w:r>
      <w:r w:rsidRPr="00D96788">
        <w:rPr>
          <w:b/>
          <w:bCs/>
        </w:rPr>
        <w:t>Menu 1</w:t>
      </w:r>
      <w:r w:rsidRPr="005A5F74">
        <w:t>)</w:t>
      </w:r>
      <w:r>
        <w:t xml:space="preserve">, </w:t>
      </w:r>
      <w:r w:rsidRPr="00061FBF">
        <w:rPr>
          <w:b/>
        </w:rPr>
        <w:t>show the data</w:t>
      </w:r>
      <w:r>
        <w:t xml:space="preserve"> using </w:t>
      </w:r>
      <w:r w:rsidRPr="003926DF">
        <w:rPr>
          <w:b/>
        </w:rPr>
        <w:t>Pre-Order</w:t>
      </w:r>
      <w:r>
        <w:t xml:space="preserve"> method</w:t>
      </w:r>
    </w:p>
    <w:p w14:paraId="60953C05" w14:textId="77777777" w:rsidR="00200D01" w:rsidRDefault="00200D01" w:rsidP="00200D01">
      <w:pPr>
        <w:keepNext/>
        <w:spacing w:line="360" w:lineRule="auto"/>
        <w:jc w:val="center"/>
      </w:pPr>
      <w:r w:rsidRPr="00D96788">
        <w:rPr>
          <w:noProof/>
        </w:rPr>
        <w:drawing>
          <wp:inline distT="0" distB="0" distL="0" distR="0" wp14:anchorId="4ED755A9" wp14:editId="35FE1CB2">
            <wp:extent cx="6268720" cy="1416050"/>
            <wp:effectExtent l="19050" t="19050" r="1778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063" t="-3004" r="-5777" b="15250"/>
                    <a:stretch/>
                  </pic:blipFill>
                  <pic:spPr bwMode="auto">
                    <a:xfrm>
                      <a:off x="0" y="0"/>
                      <a:ext cx="6268720" cy="1416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C6EB8" w14:textId="77777777" w:rsidR="00200D01" w:rsidRPr="00BB4B9F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. </w:t>
      </w:r>
      <w:r w:rsidRPr="00A13C07">
        <w:t>View Phone in Pre-Order</w:t>
      </w:r>
      <w:r>
        <w:rPr>
          <w:b w:val="0"/>
          <w:color w:val="000000" w:themeColor="text1"/>
        </w:rPr>
        <w:br w:type="page"/>
      </w:r>
    </w:p>
    <w:p w14:paraId="3BA0800E" w14:textId="397D4852" w:rsidR="00200D01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lastRenderedPageBreak/>
        <w:t>If User choose “</w:t>
      </w:r>
      <w:r w:rsidRPr="006A1AEF">
        <w:rPr>
          <w:b/>
        </w:rPr>
        <w:t>In</w:t>
      </w:r>
      <w:r>
        <w:rPr>
          <w:b/>
        </w:rPr>
        <w:t xml:space="preserve"> Order</w:t>
      </w:r>
      <w:r>
        <w:t xml:space="preserve">” </w:t>
      </w:r>
      <w:r w:rsidRPr="00C638C9">
        <w:t>(</w:t>
      </w:r>
      <w:r w:rsidR="00C638C9">
        <w:rPr>
          <w:b/>
          <w:bCs/>
        </w:rPr>
        <w:t xml:space="preserve">Sub </w:t>
      </w:r>
      <w:r w:rsidRPr="00904FD3">
        <w:rPr>
          <w:b/>
          <w:bCs/>
        </w:rPr>
        <w:t>Menu 2</w:t>
      </w:r>
      <w:r w:rsidRPr="00C638C9">
        <w:t>)</w:t>
      </w:r>
      <w:r>
        <w:t xml:space="preserve">, </w:t>
      </w:r>
      <w:r w:rsidRPr="00061FBF">
        <w:rPr>
          <w:b/>
        </w:rPr>
        <w:t>show the data</w:t>
      </w:r>
      <w:r>
        <w:t xml:space="preserve"> using </w:t>
      </w:r>
      <w:r w:rsidRPr="007A4259">
        <w:rPr>
          <w:b/>
        </w:rPr>
        <w:t>In-Order</w:t>
      </w:r>
      <w:r>
        <w:t xml:space="preserve"> method</w:t>
      </w:r>
    </w:p>
    <w:p w14:paraId="175D728E" w14:textId="77777777" w:rsidR="00200D01" w:rsidRDefault="00200D01" w:rsidP="00200D01">
      <w:pPr>
        <w:keepNext/>
        <w:spacing w:line="360" w:lineRule="auto"/>
        <w:jc w:val="center"/>
      </w:pPr>
      <w:r w:rsidRPr="00E725FE">
        <w:rPr>
          <w:noProof/>
        </w:rPr>
        <w:drawing>
          <wp:inline distT="0" distB="0" distL="0" distR="0" wp14:anchorId="709FAC82" wp14:editId="38A9DAE2">
            <wp:extent cx="6266339" cy="1421822"/>
            <wp:effectExtent l="19050" t="19050" r="20320" b="26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053" t="-2536" r="-4835" b="5886"/>
                    <a:stretch/>
                  </pic:blipFill>
                  <pic:spPr bwMode="auto">
                    <a:xfrm>
                      <a:off x="0" y="0"/>
                      <a:ext cx="6268720" cy="14223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0606A" w14:textId="77777777" w:rsidR="00200D01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. </w:t>
      </w:r>
      <w:r w:rsidRPr="00A55EAA">
        <w:t>View Phone in In-Order</w:t>
      </w:r>
    </w:p>
    <w:p w14:paraId="647FB080" w14:textId="4CF72E32" w:rsidR="00200D01" w:rsidRDefault="00200D01" w:rsidP="00200D01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 “</w:t>
      </w:r>
      <w:r>
        <w:rPr>
          <w:b/>
        </w:rPr>
        <w:t>Post Order</w:t>
      </w:r>
      <w:r>
        <w:t xml:space="preserve">” </w:t>
      </w:r>
      <w:r w:rsidRPr="001D1BB1">
        <w:t>(</w:t>
      </w:r>
      <w:r w:rsidR="001D1BB1">
        <w:rPr>
          <w:b/>
          <w:bCs/>
        </w:rPr>
        <w:t xml:space="preserve">Sub </w:t>
      </w:r>
      <w:r w:rsidRPr="002E3D20">
        <w:rPr>
          <w:b/>
          <w:bCs/>
        </w:rPr>
        <w:t>Menu 3</w:t>
      </w:r>
      <w:r w:rsidRPr="001D1BB1">
        <w:t>)</w:t>
      </w:r>
      <w:r>
        <w:t xml:space="preserve">, </w:t>
      </w:r>
      <w:r w:rsidRPr="00061FBF">
        <w:rPr>
          <w:b/>
        </w:rPr>
        <w:t>show the data</w:t>
      </w:r>
      <w:r>
        <w:t xml:space="preserve"> using </w:t>
      </w:r>
      <w:r>
        <w:rPr>
          <w:b/>
        </w:rPr>
        <w:t>Post</w:t>
      </w:r>
      <w:r w:rsidRPr="007A4259">
        <w:rPr>
          <w:b/>
        </w:rPr>
        <w:t>-Order</w:t>
      </w:r>
      <w:r>
        <w:t xml:space="preserve"> method</w:t>
      </w:r>
    </w:p>
    <w:p w14:paraId="11A31138" w14:textId="77777777" w:rsidR="00200D01" w:rsidRDefault="00200D01" w:rsidP="00200D01">
      <w:pPr>
        <w:keepNext/>
        <w:spacing w:line="360" w:lineRule="auto"/>
        <w:jc w:val="center"/>
      </w:pPr>
      <w:r w:rsidRPr="00AD11CD">
        <w:rPr>
          <w:noProof/>
        </w:rPr>
        <w:drawing>
          <wp:inline distT="0" distB="0" distL="0" distR="0" wp14:anchorId="673EDA0E" wp14:editId="71402FA3">
            <wp:extent cx="6266201" cy="1435100"/>
            <wp:effectExtent l="19050" t="19050" r="2032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072" t="-4250" r="-6711" b="6423"/>
                    <a:stretch/>
                  </pic:blipFill>
                  <pic:spPr bwMode="auto">
                    <a:xfrm>
                      <a:off x="0" y="0"/>
                      <a:ext cx="6268720" cy="14356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84858" w14:textId="77777777" w:rsidR="00200D01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. </w:t>
      </w:r>
      <w:r w:rsidRPr="008D2FF9">
        <w:t>View Phone in Post-Order</w:t>
      </w:r>
      <w:r>
        <w:rPr>
          <w:noProof/>
        </w:rPr>
        <w:t xml:space="preserve"> </w:t>
      </w:r>
    </w:p>
    <w:p w14:paraId="7F5C17E1" w14:textId="77777777" w:rsidR="00200D01" w:rsidRDefault="00200D01" w:rsidP="00200D01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 xml:space="preserve">Remove Phone </w:t>
      </w:r>
      <w:r w:rsidRPr="0002742E">
        <w:rPr>
          <w:bCs/>
        </w:rPr>
        <w:t>(</w:t>
      </w:r>
      <w:r>
        <w:rPr>
          <w:b/>
        </w:rPr>
        <w:t>Menu 3</w:t>
      </w:r>
      <w:r w:rsidRPr="0002742E">
        <w:rPr>
          <w:bCs/>
        </w:rPr>
        <w:t>)</w:t>
      </w:r>
      <w:r>
        <w:t>:</w:t>
      </w:r>
    </w:p>
    <w:p w14:paraId="0B0D109F" w14:textId="77777777" w:rsidR="00200D01" w:rsidRDefault="00200D01" w:rsidP="00200D01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 w:rsidRPr="00AF20F6">
        <w:rPr>
          <w:b/>
          <w:bCs/>
        </w:rPr>
        <w:t>No phone available! please come back later...</w:t>
      </w:r>
      <w:r>
        <w:t>”</w:t>
      </w:r>
      <w:r w:rsidRPr="007F6295">
        <w:t xml:space="preserve"> </w:t>
      </w:r>
    </w:p>
    <w:p w14:paraId="0F435D3C" w14:textId="6A934067" w:rsidR="00200D01" w:rsidRDefault="00200D01" w:rsidP="00200D01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Otherwise, ask user to input </w:t>
      </w:r>
      <w:r>
        <w:rPr>
          <w:b/>
        </w:rPr>
        <w:t>phone</w:t>
      </w:r>
      <w:r w:rsidRPr="00A63711">
        <w:rPr>
          <w:b/>
        </w:rPr>
        <w:t xml:space="preserve"> name</w:t>
      </w:r>
    </w:p>
    <w:p w14:paraId="265C867D" w14:textId="698691C6" w:rsidR="00200D01" w:rsidRDefault="00200D01" w:rsidP="00200D01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 xml:space="preserve">Validate </w:t>
      </w:r>
      <w:r w:rsidRPr="003234CF">
        <w:rPr>
          <w:b/>
          <w:bCs/>
        </w:rPr>
        <w:t>phone name</w:t>
      </w:r>
      <w:r>
        <w:t xml:space="preserve"> must </w:t>
      </w:r>
      <w:r w:rsidRPr="00E535ED">
        <w:rPr>
          <w:b/>
        </w:rPr>
        <w:t>exist in the AVL Tree</w:t>
      </w:r>
    </w:p>
    <w:p w14:paraId="46A02C05" w14:textId="5688856E" w:rsidR="00200D01" w:rsidRPr="007B1C20" w:rsidRDefault="00200D01" w:rsidP="00200D01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rPr>
          <w:bCs/>
        </w:rPr>
        <w:t xml:space="preserve">If phone exists, ask user to input </w:t>
      </w:r>
      <w:r w:rsidR="00C86A19">
        <w:rPr>
          <w:b/>
        </w:rPr>
        <w:t>confirmation</w:t>
      </w:r>
      <w:r w:rsidR="00C86A19" w:rsidRPr="00C86A19">
        <w:rPr>
          <w:bCs/>
        </w:rPr>
        <w:t>,</w:t>
      </w:r>
      <w:r w:rsidR="00C86A19">
        <w:rPr>
          <w:b/>
        </w:rPr>
        <w:t xml:space="preserve"> </w:t>
      </w:r>
      <w:r w:rsidR="00C86A19" w:rsidRPr="007D103C">
        <w:rPr>
          <w:bCs/>
        </w:rPr>
        <w:t>validate the</w:t>
      </w:r>
      <w:r w:rsidR="00C86A19">
        <w:rPr>
          <w:b/>
        </w:rPr>
        <w:t xml:space="preserve"> confirmation must be either</w:t>
      </w:r>
      <w:r>
        <w:rPr>
          <w:bCs/>
        </w:rPr>
        <w:t xml:space="preserve"> </w:t>
      </w:r>
      <w:r w:rsidR="00C86A19">
        <w:rPr>
          <w:bCs/>
        </w:rPr>
        <w:t>“</w:t>
      </w:r>
      <w:r w:rsidRPr="007B1C20">
        <w:rPr>
          <w:b/>
        </w:rPr>
        <w:t>Yes</w:t>
      </w:r>
      <w:r w:rsidR="00C86A19" w:rsidRPr="00C86A19">
        <w:rPr>
          <w:bCs/>
        </w:rPr>
        <w:t>”</w:t>
      </w:r>
      <w:r w:rsidRPr="007B1C20">
        <w:rPr>
          <w:b/>
        </w:rPr>
        <w:t xml:space="preserve"> or </w:t>
      </w:r>
      <w:r w:rsidR="00C86A19" w:rsidRPr="00C86A19">
        <w:rPr>
          <w:bCs/>
        </w:rPr>
        <w:t>“</w:t>
      </w:r>
      <w:r w:rsidRPr="007B1C20">
        <w:rPr>
          <w:b/>
        </w:rPr>
        <w:t>No</w:t>
      </w:r>
      <w:r w:rsidR="00C86A19" w:rsidRPr="00C86A19">
        <w:rPr>
          <w:bCs/>
        </w:rPr>
        <w:t>”</w:t>
      </w:r>
      <w:r w:rsidRPr="007B1C20">
        <w:rPr>
          <w:b/>
        </w:rPr>
        <w:t xml:space="preserve"> </w:t>
      </w:r>
      <w:r w:rsidRPr="00C86A19">
        <w:rPr>
          <w:bCs/>
        </w:rPr>
        <w:t>(</w:t>
      </w:r>
      <w:r w:rsidRPr="007B1C20">
        <w:rPr>
          <w:b/>
        </w:rPr>
        <w:t>case-insensitive</w:t>
      </w:r>
      <w:r w:rsidRPr="00C86A19">
        <w:rPr>
          <w:bCs/>
        </w:rPr>
        <w:t>)</w:t>
      </w:r>
    </w:p>
    <w:p w14:paraId="09C5A804" w14:textId="5011915B" w:rsidR="00200D01" w:rsidRPr="007B1C20" w:rsidRDefault="00200D01" w:rsidP="00200D01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rPr>
          <w:bCs/>
        </w:rPr>
        <w:t xml:space="preserve">If user chooses </w:t>
      </w:r>
      <w:r w:rsidRPr="007B1C20">
        <w:rPr>
          <w:b/>
        </w:rPr>
        <w:t>“Yes”</w:t>
      </w:r>
      <w:r>
        <w:rPr>
          <w:b/>
        </w:rPr>
        <w:t xml:space="preserve"> </w:t>
      </w:r>
      <w:r>
        <w:rPr>
          <w:bCs/>
        </w:rPr>
        <w:t xml:space="preserve">then </w:t>
      </w:r>
      <w:r w:rsidRPr="007B1C20">
        <w:rPr>
          <w:b/>
        </w:rPr>
        <w:t>remove</w:t>
      </w:r>
      <w:r>
        <w:rPr>
          <w:bCs/>
        </w:rPr>
        <w:t xml:space="preserve"> the </w:t>
      </w:r>
      <w:r w:rsidRPr="007B1C20">
        <w:rPr>
          <w:b/>
        </w:rPr>
        <w:t>phone</w:t>
      </w:r>
      <w:r>
        <w:rPr>
          <w:bCs/>
        </w:rPr>
        <w:t xml:space="preserve"> from </w:t>
      </w:r>
      <w:r w:rsidRPr="007B1C20">
        <w:rPr>
          <w:b/>
        </w:rPr>
        <w:t>AVL tree</w:t>
      </w:r>
    </w:p>
    <w:p w14:paraId="7ECB6004" w14:textId="17DB3875" w:rsidR="00200D01" w:rsidRPr="007B1C20" w:rsidRDefault="00200D01" w:rsidP="00200D01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rPr>
          <w:bCs/>
        </w:rPr>
        <w:t xml:space="preserve">Otherwise, </w:t>
      </w:r>
      <w:r w:rsidRPr="007B1C20">
        <w:rPr>
          <w:b/>
        </w:rPr>
        <w:t>redirect</w:t>
      </w:r>
      <w:r>
        <w:rPr>
          <w:bCs/>
        </w:rPr>
        <w:t xml:space="preserve"> user to main menu</w:t>
      </w:r>
    </w:p>
    <w:p w14:paraId="5B2F6CFE" w14:textId="77777777" w:rsidR="00200D01" w:rsidRDefault="00200D01" w:rsidP="00200D01">
      <w:pPr>
        <w:keepNext/>
        <w:spacing w:line="360" w:lineRule="auto"/>
        <w:jc w:val="both"/>
      </w:pPr>
      <w:r w:rsidRPr="007B1C20">
        <w:rPr>
          <w:noProof/>
        </w:rPr>
        <w:lastRenderedPageBreak/>
        <w:drawing>
          <wp:inline distT="0" distB="0" distL="0" distR="0" wp14:anchorId="46707747" wp14:editId="639CAA65">
            <wp:extent cx="6267259" cy="2024495"/>
            <wp:effectExtent l="19050" t="19050" r="1968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1042" t="-3478" r="-3666" b="1803"/>
                    <a:stretch/>
                  </pic:blipFill>
                  <pic:spPr bwMode="auto">
                    <a:xfrm>
                      <a:off x="0" y="0"/>
                      <a:ext cx="6268720" cy="20249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529B6" w14:textId="77777777" w:rsidR="00200D01" w:rsidRDefault="00200D01" w:rsidP="00200D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. </w:t>
      </w:r>
      <w:r w:rsidRPr="00B0050D">
        <w:t>Remove Phone</w:t>
      </w:r>
    </w:p>
    <w:p w14:paraId="3ACDF200" w14:textId="524ABA55" w:rsidR="00200D01" w:rsidRDefault="00200D01" w:rsidP="00200D01">
      <w:pPr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Exit</w:t>
      </w:r>
      <w:r w:rsidRPr="007F6295">
        <w:t xml:space="preserve"> (</w:t>
      </w:r>
      <w:r w:rsidRPr="007A5823">
        <w:rPr>
          <w:b/>
        </w:rPr>
        <w:t>Menu 4</w:t>
      </w:r>
      <w:r w:rsidRPr="007F6295">
        <w:t xml:space="preserve">), </w:t>
      </w:r>
      <w:r>
        <w:rPr>
          <w:b/>
        </w:rPr>
        <w:t>remove</w:t>
      </w:r>
      <w:r w:rsidRPr="007F6295">
        <w:t xml:space="preserve"> </w:t>
      </w:r>
      <w:r w:rsidRPr="007F6295">
        <w:rPr>
          <w:b/>
        </w:rPr>
        <w:t>all</w:t>
      </w:r>
      <w:r w:rsidRPr="007F6295">
        <w:t xml:space="preserve"> </w:t>
      </w:r>
      <w:r>
        <w:rPr>
          <w:b/>
        </w:rPr>
        <w:t xml:space="preserve">phone </w:t>
      </w:r>
      <w:r w:rsidRPr="007F6295">
        <w:t xml:space="preserve">in the </w:t>
      </w:r>
      <w:r w:rsidRPr="00D5742E">
        <w:rPr>
          <w:b/>
        </w:rPr>
        <w:t xml:space="preserve">AVL </w:t>
      </w:r>
      <w:r w:rsidRPr="007F6295">
        <w:t>and close the program</w:t>
      </w:r>
    </w:p>
    <w:p w14:paraId="09C9BD66" w14:textId="77777777" w:rsidR="00200D01" w:rsidRDefault="00200D01" w:rsidP="00200D01">
      <w:pPr>
        <w:spacing w:line="360" w:lineRule="auto"/>
        <w:jc w:val="both"/>
      </w:pPr>
    </w:p>
    <w:p w14:paraId="1B73ABE7" w14:textId="77777777" w:rsidR="00200D01" w:rsidRPr="007F6295" w:rsidRDefault="00200D01" w:rsidP="00200D01">
      <w:pPr>
        <w:spacing w:line="360" w:lineRule="auto"/>
        <w:jc w:val="both"/>
      </w:pPr>
    </w:p>
    <w:p w14:paraId="3F967916" w14:textId="2BFF37A0" w:rsidR="00200D01" w:rsidRPr="007F6295" w:rsidRDefault="00200D01" w:rsidP="00200D01">
      <w:pPr>
        <w:spacing w:line="360" w:lineRule="auto"/>
        <w:ind w:left="360"/>
        <w:jc w:val="center"/>
      </w:pPr>
      <w:r w:rsidRPr="007F6295">
        <w:rPr>
          <w:b/>
        </w:rPr>
        <w:t>Please run the EXE file to see the sample program</w:t>
      </w:r>
    </w:p>
    <w:p w14:paraId="63F1118D" w14:textId="1A664D03" w:rsidR="00D01341" w:rsidRDefault="00D01341" w:rsidP="00D01341">
      <w:pPr>
        <w:spacing w:line="360" w:lineRule="auto"/>
        <w:jc w:val="both"/>
      </w:pP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16"/>
      <w:footerReference w:type="default" r:id="rId17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F9128" w14:textId="77777777" w:rsidR="00674763" w:rsidRDefault="00674763">
      <w:r>
        <w:separator/>
      </w:r>
    </w:p>
  </w:endnote>
  <w:endnote w:type="continuationSeparator" w:id="0">
    <w:p w14:paraId="19D4E4D2" w14:textId="77777777" w:rsidR="00674763" w:rsidRDefault="0067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674763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80D95" w14:textId="77777777" w:rsidR="00674763" w:rsidRDefault="00674763">
      <w:r>
        <w:separator/>
      </w:r>
    </w:p>
  </w:footnote>
  <w:footnote w:type="continuationSeparator" w:id="0">
    <w:p w14:paraId="0E143F39" w14:textId="77777777" w:rsidR="00674763" w:rsidRDefault="00674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776C8"/>
    <w:multiLevelType w:val="hybridMultilevel"/>
    <w:tmpl w:val="ED1E2C38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3"/>
  </w:num>
  <w:num w:numId="14">
    <w:abstractNumId w:val="8"/>
  </w:num>
  <w:num w:numId="15">
    <w:abstractNumId w:val="0"/>
  </w:num>
  <w:num w:numId="16">
    <w:abstractNumId w:val="13"/>
  </w:num>
  <w:num w:numId="17">
    <w:abstractNumId w:val="1"/>
  </w:num>
  <w:num w:numId="18">
    <w:abstractNumId w:val="16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E1tTQzNTE0sTRR0lEKTi0uzszPAykwrgUACisTqCwAAAA="/>
  </w:docVars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2742E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0FA0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C2940"/>
    <w:rsid w:val="001D1BB1"/>
    <w:rsid w:val="001D4081"/>
    <w:rsid w:val="001D79B2"/>
    <w:rsid w:val="001E3069"/>
    <w:rsid w:val="001E7B94"/>
    <w:rsid w:val="001F3F61"/>
    <w:rsid w:val="001F46C2"/>
    <w:rsid w:val="001F709A"/>
    <w:rsid w:val="00200D01"/>
    <w:rsid w:val="002066EE"/>
    <w:rsid w:val="0021012A"/>
    <w:rsid w:val="0021077F"/>
    <w:rsid w:val="00213D4C"/>
    <w:rsid w:val="002234F2"/>
    <w:rsid w:val="00223B49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81E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854D0"/>
    <w:rsid w:val="004A2C14"/>
    <w:rsid w:val="004A64E1"/>
    <w:rsid w:val="004B161B"/>
    <w:rsid w:val="004B1E2D"/>
    <w:rsid w:val="004B483A"/>
    <w:rsid w:val="004C058C"/>
    <w:rsid w:val="004C7AC2"/>
    <w:rsid w:val="004F48C3"/>
    <w:rsid w:val="00502119"/>
    <w:rsid w:val="00504836"/>
    <w:rsid w:val="0051046B"/>
    <w:rsid w:val="00511EB0"/>
    <w:rsid w:val="0051295D"/>
    <w:rsid w:val="0051412C"/>
    <w:rsid w:val="005169BB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A5F74"/>
    <w:rsid w:val="005C0979"/>
    <w:rsid w:val="005D1462"/>
    <w:rsid w:val="005E05E5"/>
    <w:rsid w:val="005E0C99"/>
    <w:rsid w:val="005E4259"/>
    <w:rsid w:val="005F02D9"/>
    <w:rsid w:val="005F17C9"/>
    <w:rsid w:val="00601A1E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763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103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09D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525AA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3328E"/>
    <w:rsid w:val="00C40EB4"/>
    <w:rsid w:val="00C46A52"/>
    <w:rsid w:val="00C47B9C"/>
    <w:rsid w:val="00C47E5A"/>
    <w:rsid w:val="00C5576D"/>
    <w:rsid w:val="00C638C9"/>
    <w:rsid w:val="00C639A1"/>
    <w:rsid w:val="00C658BD"/>
    <w:rsid w:val="00C6661A"/>
    <w:rsid w:val="00C86A19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1732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3A5F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458D"/>
    <w:rsid w:val="00FD0A00"/>
    <w:rsid w:val="00FD2C52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200D01"/>
    <w:pPr>
      <w:spacing w:after="200" w:line="360" w:lineRule="auto"/>
    </w:pPr>
    <w:rPr>
      <w:b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241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William-AM</cp:lastModifiedBy>
  <cp:revision>204</cp:revision>
  <cp:lastPrinted>2012-09-10T04:38:00Z</cp:lastPrinted>
  <dcterms:created xsi:type="dcterms:W3CDTF">2012-09-10T04:38:00Z</dcterms:created>
  <dcterms:modified xsi:type="dcterms:W3CDTF">2021-05-05T08:11:00Z</dcterms:modified>
</cp:coreProperties>
</file>